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254000</wp:posOffset>
            </wp:positionH>
            <wp:positionV relativeFrom="page">
              <wp:posOffset>1022985</wp:posOffset>
            </wp:positionV>
            <wp:extent cx="946785" cy="1015365"/>
            <wp:effectExtent l="0" t="0" r="5715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" cy="101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679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6799"/>
      </w:tblGrid>
      <w:tr w:rsidR="00AE5866" w:rsidRPr="005D79A0" w:rsidTr="00B07A66">
        <w:trPr>
          <w:trHeight w:val="1689"/>
        </w:trPr>
        <w:tc>
          <w:tcPr>
            <w:tcW w:w="6799" w:type="dxa"/>
            <w:tcBorders>
              <w:top w:val="nil"/>
              <w:left w:val="nil"/>
              <w:bottom w:val="nil"/>
              <w:right w:val="nil"/>
            </w:tcBorders>
          </w:tcPr>
          <w:p w:rsidR="00A00D04" w:rsidRPr="00A00D04" w:rsidRDefault="00304DA9" w:rsidP="002545C4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</w:t>
            </w:r>
            <w:r w:rsidR="00B07A66">
              <w:rPr>
                <w:b/>
                <w:sz w:val="32"/>
                <w:szCs w:val="32"/>
              </w:rPr>
              <w:t>2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22762F">
              <w:rPr>
                <w:b/>
                <w:sz w:val="32"/>
                <w:szCs w:val="32"/>
              </w:rPr>
              <w:t xml:space="preserve">Mathematics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07A66">
              <w:rPr>
                <w:b/>
                <w:sz w:val="32"/>
                <w:szCs w:val="32"/>
              </w:rPr>
              <w:t>7</w:t>
            </w:r>
          </w:p>
          <w:p w:rsidR="00A00D04" w:rsidRPr="00A00D04" w:rsidRDefault="00D93527" w:rsidP="002545C4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CB688E">
              <w:rPr>
                <w:b/>
                <w:sz w:val="32"/>
                <w:szCs w:val="32"/>
              </w:rPr>
              <w:t>2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  <w:r w:rsidR="00CB688E">
              <w:rPr>
                <w:b/>
                <w:sz w:val="32"/>
                <w:szCs w:val="32"/>
              </w:rPr>
              <w:t>Functions and Graph Sketching</w:t>
            </w:r>
          </w:p>
          <w:p w:rsidR="00AE5866" w:rsidRPr="005D79A0" w:rsidRDefault="0010046A" w:rsidP="002A6FC7">
            <w:pPr>
              <w:ind w:left="567" w:hanging="567"/>
              <w:jc w:val="center"/>
            </w:pPr>
            <w:r w:rsidRPr="00A00D04">
              <w:rPr>
                <w:b/>
                <w:sz w:val="32"/>
                <w:szCs w:val="32"/>
              </w:rPr>
              <w:t xml:space="preserve">Resource Free </w:t>
            </w:r>
          </w:p>
        </w:tc>
      </w:tr>
    </w:tbl>
    <w:p w:rsidR="00AE5866" w:rsidRPr="00AE5866" w:rsidRDefault="0010046A" w:rsidP="00B068C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</w:rPr>
        <w:t>Name: ________</w:t>
      </w:r>
      <w:r w:rsidR="009F3B57" w:rsidRPr="009F3B57">
        <w:rPr>
          <w:rFonts w:ascii="Arial" w:hAnsi="Arial" w:cs="Arial"/>
          <w:b/>
          <w:color w:val="FF0000"/>
          <w:sz w:val="32"/>
        </w:rPr>
        <w:t>Solutions</w:t>
      </w:r>
      <w:r w:rsidR="00AE5866" w:rsidRPr="00AE5866">
        <w:rPr>
          <w:rFonts w:ascii="Arial" w:hAnsi="Arial" w:cs="Arial"/>
          <w:b/>
        </w:rPr>
        <w:t xml:space="preserve">__________________________    Teacher: </w:t>
      </w:r>
      <w:r w:rsidR="00D1375E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3F080C">
        <w:rPr>
          <w:rFonts w:ascii="Arial" w:hAnsi="Arial" w:cs="Arial"/>
          <w:b/>
        </w:rPr>
        <w:t>20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3F080C">
        <w:rPr>
          <w:rFonts w:ascii="Arial" w:hAnsi="Arial" w:cs="Arial"/>
          <w:b/>
        </w:rPr>
        <w:t>2</w:t>
      </w:r>
      <w:r w:rsidR="005C03A3">
        <w:rPr>
          <w:rFonts w:ascii="Arial" w:hAnsi="Arial" w:cs="Arial"/>
          <w:b/>
        </w:rPr>
        <w:t>2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617138" w:rsidP="00AE5866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116C33" w:rsidRPr="00AE5866">
        <w:rPr>
          <w:rFonts w:ascii="Arial" w:hAnsi="Arial" w:cs="Arial"/>
          <w:b/>
        </w:rPr>
        <w:t>ARE</w:t>
      </w:r>
      <w:r w:rsidR="00116C33" w:rsidRPr="00AE5866">
        <w:rPr>
          <w:rFonts w:ascii="Arial" w:hAnsi="Arial" w:cs="Arial"/>
        </w:rPr>
        <w:t xml:space="preserve"> </w:t>
      </w:r>
      <w:r w:rsidR="0010046A" w:rsidRPr="0010046A">
        <w:rPr>
          <w:rFonts w:ascii="Arial" w:hAnsi="Arial" w:cs="Arial"/>
          <w:b/>
        </w:rPr>
        <w:t>NOT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>permitted any notes or calculator.</w:t>
      </w:r>
      <w:r w:rsidR="00ED29E7">
        <w:rPr>
          <w:rFonts w:ascii="Arial" w:hAnsi="Arial" w:cs="Arial"/>
        </w:rPr>
        <w:t xml:space="preserve"> 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2 marks.</w:t>
      </w:r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142111" w:rsidRDefault="002A6FC7" w:rsidP="00A413D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</w:t>
      </w:r>
      <w:r w:rsidR="00A413DC" w:rsidRPr="00A413DC">
        <w:rPr>
          <w:rFonts w:ascii="Arial" w:hAnsi="Arial" w:cs="Arial"/>
          <w:b/>
        </w:rPr>
        <w:t>uestion 1</w:t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 w:rsidR="00A413DC">
        <w:rPr>
          <w:rFonts w:ascii="Arial" w:hAnsi="Arial" w:cs="Arial"/>
          <w:b/>
        </w:rPr>
        <w:tab/>
      </w:r>
      <w:r w:rsid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>[</w:t>
      </w:r>
      <w:r w:rsidR="00A413DC">
        <w:rPr>
          <w:rFonts w:ascii="Arial" w:hAnsi="Arial" w:cs="Arial"/>
          <w:b/>
        </w:rPr>
        <w:t xml:space="preserve">3 </w:t>
      </w:r>
      <w:r w:rsidR="00A413DC" w:rsidRPr="00A413DC">
        <w:rPr>
          <w:rFonts w:ascii="Arial" w:hAnsi="Arial" w:cs="Arial"/>
          <w:b/>
        </w:rPr>
        <w:t>marks]</w:t>
      </w:r>
    </w:p>
    <w:p w:rsidR="00DC2BCF" w:rsidRPr="003F080C" w:rsidRDefault="00DC2BCF" w:rsidP="00A413DC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If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=1+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x-2</m:t>
            </m:r>
          </m:e>
        </m:rad>
        <m:r>
          <w:rPr>
            <w:rFonts w:ascii="Cambria Math" w:hAnsi="Cambria Math" w:cs="Arial"/>
          </w:rPr>
          <m:t xml:space="preserve"> </m:t>
        </m:r>
      </m:oMath>
      <w:r>
        <w:rPr>
          <w:rFonts w:ascii="Arial" w:hAnsi="Arial" w:cs="Arial"/>
        </w:rPr>
        <w:t xml:space="preserve"> determine the formula for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f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  <m:r>
          <w:rPr>
            <w:rFonts w:ascii="Cambria Math" w:hAnsi="Cambria Math" w:cs="Arial"/>
          </w:rPr>
          <m:t>(x)</m:t>
        </m:r>
      </m:oMath>
      <w:r>
        <w:rPr>
          <w:rFonts w:ascii="Arial" w:hAnsi="Arial" w:cs="Arial"/>
        </w:rPr>
        <w:t xml:space="preserve"> the inverse of </w:t>
      </w:r>
      <m:oMath>
        <m:r>
          <w:rPr>
            <w:rFonts w:ascii="Cambria Math" w:hAnsi="Cambria Math" w:cs="Arial"/>
          </w:rPr>
          <m:t>f(x)</m:t>
        </m:r>
      </m:oMath>
      <w:r>
        <w:rPr>
          <w:rFonts w:ascii="Arial" w:hAnsi="Arial" w:cs="Arial"/>
        </w:rPr>
        <w:t>, and state its domain and range.</w:t>
      </w:r>
    </w:p>
    <w:p w:rsidR="00DC2BCF" w:rsidRDefault="009F3B57" w:rsidP="00A413DC">
      <w:p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1094509</wp:posOffset>
            </wp:positionH>
            <wp:positionV relativeFrom="paragraph">
              <wp:posOffset>267681</wp:posOffset>
            </wp:positionV>
            <wp:extent cx="4544291" cy="2464045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291" cy="246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BCF" w:rsidRDefault="00DC2BCF" w:rsidP="00A413DC">
      <w:pPr>
        <w:rPr>
          <w:rFonts w:ascii="Arial" w:hAnsi="Arial" w:cs="Arial"/>
        </w:rPr>
      </w:pPr>
    </w:p>
    <w:p w:rsidR="00DC2BCF" w:rsidRDefault="00DC2BCF" w:rsidP="00A413DC">
      <w:pPr>
        <w:rPr>
          <w:rFonts w:ascii="Arial" w:hAnsi="Arial" w:cs="Arial"/>
        </w:rPr>
      </w:pPr>
    </w:p>
    <w:p w:rsidR="00DC2BCF" w:rsidRDefault="00DC2BCF" w:rsidP="00A413DC">
      <w:pPr>
        <w:rPr>
          <w:rFonts w:ascii="Arial" w:hAnsi="Arial" w:cs="Arial"/>
        </w:rPr>
      </w:pPr>
    </w:p>
    <w:p w:rsidR="00DC2BCF" w:rsidRDefault="00DC2BC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D73B4D" w:rsidRDefault="00D73B4D" w:rsidP="00D73B4D">
      <w:pPr>
        <w:rPr>
          <w:rFonts w:ascii="Arial" w:hAnsi="Arial" w:cs="Arial"/>
          <w:b/>
        </w:rPr>
      </w:pPr>
      <w:r w:rsidRPr="00A413DC">
        <w:rPr>
          <w:rFonts w:ascii="Arial" w:hAnsi="Arial" w:cs="Arial"/>
          <w:b/>
        </w:rPr>
        <w:lastRenderedPageBreak/>
        <w:t>Question 2</w:t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 w:rsidR="009C7767">
        <w:rPr>
          <w:rFonts w:ascii="Arial" w:hAnsi="Arial" w:cs="Arial"/>
          <w:b/>
        </w:rPr>
        <w:tab/>
      </w:r>
      <w:r w:rsidR="00DC2BCF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>[</w:t>
      </w:r>
      <w:r w:rsidR="00DC2BCF">
        <w:rPr>
          <w:rFonts w:ascii="Arial" w:hAnsi="Arial" w:cs="Arial"/>
          <w:b/>
        </w:rPr>
        <w:t>3</w:t>
      </w:r>
      <w:r w:rsidRPr="00A413DC">
        <w:rPr>
          <w:rFonts w:ascii="Arial" w:hAnsi="Arial" w:cs="Arial"/>
          <w:b/>
        </w:rPr>
        <w:t xml:space="preserve"> marks]</w:t>
      </w:r>
    </w:p>
    <w:p w:rsidR="00DC2BCF" w:rsidRDefault="00DC2BCF" w:rsidP="00D73B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State the domain and range of </w:t>
      </w:r>
      <m:oMath>
        <m:r>
          <w:rPr>
            <w:rFonts w:ascii="Cambria Math" w:hAnsi="Cambria Math" w:cs="Arial"/>
          </w:rPr>
          <m:t>gof(x)</m:t>
        </m:r>
      </m:oMath>
      <w:r>
        <w:rPr>
          <w:rFonts w:ascii="Arial" w:hAnsi="Arial" w:cs="Arial"/>
        </w:rPr>
        <w:t xml:space="preserve"> if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=5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x</m:t>
            </m:r>
          </m:e>
        </m:rad>
      </m:oMath>
      <w:r>
        <w:rPr>
          <w:rFonts w:ascii="Arial" w:hAnsi="Arial" w:cs="Arial"/>
        </w:rPr>
        <w:t xml:space="preserve"> and </w:t>
      </w:r>
      <m:oMath>
        <m:r>
          <w:rPr>
            <w:rFonts w:ascii="Cambria Math" w:hAnsi="Cambria Math" w:cs="Arial"/>
          </w:rPr>
          <m:t>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+x</m:t>
        </m:r>
      </m:oMath>
      <w:r>
        <w:rPr>
          <w:rFonts w:ascii="Arial" w:hAnsi="Arial" w:cs="Arial"/>
        </w:rPr>
        <w:t>.</w:t>
      </w:r>
    </w:p>
    <w:p w:rsidR="00DC2BCF" w:rsidRPr="00DC2BCF" w:rsidRDefault="009F3B57" w:rsidP="00D73B4D">
      <w:p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928254</wp:posOffset>
            </wp:positionH>
            <wp:positionV relativeFrom="paragraph">
              <wp:posOffset>168159</wp:posOffset>
            </wp:positionV>
            <wp:extent cx="4759037" cy="1951413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037" cy="195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DC2BCF" w:rsidP="00A413DC">
      <w:pPr>
        <w:rPr>
          <w:rFonts w:ascii="Arial" w:hAnsi="Arial" w:cs="Arial"/>
          <w:b/>
        </w:rPr>
      </w:pPr>
    </w:p>
    <w:p w:rsidR="00A413DC" w:rsidRDefault="00A413DC" w:rsidP="00A413DC">
      <w:pPr>
        <w:rPr>
          <w:rFonts w:ascii="Arial" w:hAnsi="Arial" w:cs="Arial"/>
          <w:b/>
        </w:rPr>
      </w:pPr>
      <w:r w:rsidRPr="00A413DC">
        <w:rPr>
          <w:rFonts w:ascii="Arial" w:hAnsi="Arial" w:cs="Arial"/>
          <w:b/>
        </w:rPr>
        <w:t xml:space="preserve">Question </w:t>
      </w:r>
      <w:r w:rsidR="00D73B4D">
        <w:rPr>
          <w:rFonts w:ascii="Arial" w:hAnsi="Arial" w:cs="Arial"/>
          <w:b/>
        </w:rPr>
        <w:t>3</w:t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 xml:space="preserve">                 </w:t>
      </w:r>
      <w:r w:rsidRPr="00A413DC">
        <w:rPr>
          <w:rFonts w:ascii="Arial" w:hAnsi="Arial" w:cs="Arial"/>
          <w:b/>
        </w:rPr>
        <w:t>[</w:t>
      </w:r>
      <w:r w:rsidR="003F080C">
        <w:rPr>
          <w:rFonts w:ascii="Arial" w:hAnsi="Arial" w:cs="Arial"/>
          <w:b/>
        </w:rPr>
        <w:t>2</w:t>
      </w:r>
      <w:r w:rsidR="007C1262">
        <w:rPr>
          <w:rFonts w:ascii="Arial" w:hAnsi="Arial" w:cs="Arial"/>
          <w:b/>
        </w:rPr>
        <w:t xml:space="preserve">, </w:t>
      </w:r>
      <w:r w:rsidR="003F080C">
        <w:rPr>
          <w:rFonts w:ascii="Arial" w:hAnsi="Arial" w:cs="Arial"/>
          <w:b/>
        </w:rPr>
        <w:t>2</w:t>
      </w:r>
      <w:r w:rsidR="007C1262">
        <w:rPr>
          <w:rFonts w:ascii="Arial" w:hAnsi="Arial" w:cs="Arial"/>
          <w:b/>
        </w:rPr>
        <w:t xml:space="preserve">, 2, 1 = </w:t>
      </w:r>
      <w:r w:rsidR="003F080C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</w:t>
      </w:r>
      <w:r w:rsidRPr="00A413DC">
        <w:rPr>
          <w:rFonts w:ascii="Arial" w:hAnsi="Arial" w:cs="Arial"/>
          <w:b/>
        </w:rPr>
        <w:t>marks]</w:t>
      </w:r>
    </w:p>
    <w:p w:rsidR="00DC2BCF" w:rsidRPr="003F080C" w:rsidRDefault="00DC2BCF" w:rsidP="003F080C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 w:rsidRPr="003F080C">
        <w:rPr>
          <w:rFonts w:ascii="Arial" w:hAnsi="Arial" w:cs="Arial"/>
        </w:rPr>
        <w:t>On the graph below accurately draw:</w:t>
      </w:r>
      <w:r w:rsidR="00BA23C1" w:rsidRPr="003F080C"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x-2</m:t>
            </m:r>
          </m:e>
        </m:d>
      </m:oMath>
      <w:r w:rsidR="00BA23C1" w:rsidRPr="003F080C">
        <w:rPr>
          <w:rFonts w:ascii="Arial" w:hAnsi="Arial" w:cs="Arial"/>
        </w:rPr>
        <w:tab/>
        <w:t xml:space="preserve">and </w:t>
      </w:r>
      <w:r w:rsidR="00BA23C1" w:rsidRPr="003F080C"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x+4</m:t>
            </m:r>
          </m:e>
        </m:d>
      </m:oMath>
    </w:p>
    <w:p w:rsidR="003F080C" w:rsidRPr="003F080C" w:rsidRDefault="00DC2BCF" w:rsidP="003F080C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 w:rsidRPr="003F080C">
        <w:rPr>
          <w:rFonts w:ascii="Arial" w:hAnsi="Arial" w:cs="Arial"/>
        </w:rPr>
        <w:t xml:space="preserve">Using these, or otherwise, </w:t>
      </w:r>
      <w:r w:rsidR="00BA23C1" w:rsidRPr="003F080C">
        <w:rPr>
          <w:rFonts w:ascii="Arial" w:hAnsi="Arial" w:cs="Arial"/>
        </w:rPr>
        <w:t xml:space="preserve">draw </w:t>
      </w:r>
      <m:oMath>
        <m:r>
          <w:rPr>
            <w:rFonts w:ascii="Cambria Math" w:hAnsi="Cambria Math" w:cs="Arial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x-2</m:t>
            </m:r>
          </m:e>
        </m:d>
        <m:r>
          <w:rPr>
            <w:rFonts w:ascii="Cambria Math" w:hAnsi="Cambria Math" w:cs="Arial"/>
          </w:rPr>
          <m:t>-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x+4</m:t>
            </m:r>
          </m:e>
        </m:d>
      </m:oMath>
      <w:r w:rsidR="003F080C" w:rsidRPr="003F080C">
        <w:rPr>
          <w:rFonts w:ascii="Arial" w:hAnsi="Arial" w:cs="Arial"/>
        </w:rPr>
        <w:t xml:space="preserve">   </w:t>
      </w:r>
    </w:p>
    <w:p w:rsidR="00DC2BCF" w:rsidRPr="003F080C" w:rsidRDefault="003F080C" w:rsidP="003F080C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 w:rsidRPr="003F080C">
        <w:rPr>
          <w:rFonts w:ascii="Arial" w:hAnsi="Arial" w:cs="Arial"/>
        </w:rPr>
        <w:t xml:space="preserve">Express this as a piecewise function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.</m:t>
        </m:r>
      </m:oMath>
    </w:p>
    <w:p w:rsidR="00BA23C1" w:rsidRDefault="00770B8E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2503459</wp:posOffset>
                </wp:positionH>
                <wp:positionV relativeFrom="paragraph">
                  <wp:posOffset>161265</wp:posOffset>
                </wp:positionV>
                <wp:extent cx="248040" cy="285120"/>
                <wp:effectExtent l="38100" t="38100" r="57150" b="577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8040" cy="28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157B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95.9pt;margin-top:11.4pt;width:22.1pt;height:25.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">
                <v:imagedata r:id="rId12" o:title="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63359" behindDoc="0" locked="0" layoutInCell="1" allowOverlap="1">
            <wp:simplePos x="0" y="0"/>
            <wp:positionH relativeFrom="column">
              <wp:posOffset>438224</wp:posOffset>
            </wp:positionH>
            <wp:positionV relativeFrom="paragraph">
              <wp:posOffset>132228</wp:posOffset>
            </wp:positionV>
            <wp:extent cx="2529444" cy="3192296"/>
            <wp:effectExtent l="0" t="0" r="444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319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0B8E">
        <w:rPr>
          <w:noProof/>
          <w:lang w:eastAsia="en-AU"/>
        </w:rPr>
        <w:t xml:space="preserve"> </w:t>
      </w:r>
    </w:p>
    <w:p w:rsidR="00BA23C1" w:rsidRDefault="00BA23C1" w:rsidP="00A413DC">
      <w:pPr>
        <w:rPr>
          <w:rFonts w:ascii="Arial" w:hAnsi="Arial" w:cs="Arial"/>
        </w:rPr>
      </w:pPr>
    </w:p>
    <w:p w:rsidR="00BA23C1" w:rsidRDefault="00BA23C1" w:rsidP="00A413DC">
      <w:pPr>
        <w:rPr>
          <w:rFonts w:ascii="Arial" w:hAnsi="Arial" w:cs="Arial"/>
        </w:rPr>
      </w:pPr>
    </w:p>
    <w:p w:rsidR="00BA23C1" w:rsidRDefault="002B4675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2618814</wp:posOffset>
                </wp:positionH>
                <wp:positionV relativeFrom="paragraph">
                  <wp:posOffset>175458</wp:posOffset>
                </wp:positionV>
                <wp:extent cx="180000" cy="249840"/>
                <wp:effectExtent l="38100" t="38100" r="48895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00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0159E" id="Ink 8" o:spid="_x0000_s1026" type="#_x0000_t75" style="position:absolute;margin-left:205.1pt;margin-top:12.65pt;width:16.3pt;height:22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">
                <v:imagedata r:id="rId15" o:title=""/>
              </v:shape>
            </w:pict>
          </mc:Fallback>
        </mc:AlternateContent>
      </w:r>
    </w:p>
    <w:p w:rsidR="00BA23C1" w:rsidRDefault="00BA23C1" w:rsidP="00A413DC">
      <w:pPr>
        <w:rPr>
          <w:rFonts w:ascii="Arial" w:hAnsi="Arial" w:cs="Arial"/>
        </w:rPr>
      </w:pPr>
    </w:p>
    <w:p w:rsidR="00BA23C1" w:rsidRDefault="002B4675" w:rsidP="00A413DC">
      <w:pPr>
        <w:rPr>
          <w:rFonts w:ascii="Arial" w:hAnsi="Arial" w:cs="Arial"/>
        </w:rPr>
      </w:pPr>
      <w:r w:rsidRPr="003F080C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3706437</wp:posOffset>
                </wp:positionH>
                <wp:positionV relativeFrom="paragraph">
                  <wp:posOffset>265430</wp:posOffset>
                </wp:positionV>
                <wp:extent cx="27844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4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80C" w:rsidRPr="002B4675" w:rsidRDefault="003F080C">
                            <w:pPr>
                              <w:rPr>
                                <w:sz w:val="2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 xml:space="preserve">          6                x&lt;-4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 xml:space="preserve">         -2x-2    -4≤x≤2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 xml:space="preserve">      -6                    x&gt;2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2B4675"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1.85pt;margin-top:20.9pt;width:219.2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" stroked="f">
                <v:textbox style="mso-fit-shape-to-text:t">
                  <w:txbxContent>
                    <w:p w:rsidR="003F080C" w:rsidRPr="002B4675" w:rsidRDefault="003F080C">
                      <w:pPr>
                        <w:rPr>
                          <w:sz w:val="2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      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     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x&lt;-4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    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-2x-2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-4≤x≤2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  -6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       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    x&gt;2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2B4675"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A23C1" w:rsidRDefault="00BA23C1" w:rsidP="00A413DC">
      <w:pPr>
        <w:rPr>
          <w:rFonts w:ascii="Arial" w:hAnsi="Arial" w:cs="Arial"/>
        </w:rPr>
      </w:pPr>
    </w:p>
    <w:p w:rsidR="00BA23C1" w:rsidRDefault="00BA23C1" w:rsidP="00A413DC">
      <w:pPr>
        <w:rPr>
          <w:rFonts w:ascii="Arial" w:hAnsi="Arial" w:cs="Arial"/>
        </w:rPr>
      </w:pPr>
    </w:p>
    <w:p w:rsidR="00BA23C1" w:rsidRDefault="00E63645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3042088</wp:posOffset>
                </wp:positionH>
                <wp:positionV relativeFrom="paragraph">
                  <wp:posOffset>106788</wp:posOffset>
                </wp:positionV>
                <wp:extent cx="149400" cy="257400"/>
                <wp:effectExtent l="57150" t="57150" r="60325" b="666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94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6BEE9" id="Ink 9" o:spid="_x0000_s1026" type="#_x0000_t75" style="position:absolute;margin-left:238.6pt;margin-top:7.2pt;width:13.6pt;height:22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">
                <v:imagedata r:id="rId17" o:title=""/>
              </v:shape>
            </w:pict>
          </mc:Fallback>
        </mc:AlternateContent>
      </w:r>
    </w:p>
    <w:p w:rsidR="00BA23C1" w:rsidRDefault="00E63645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44953</wp:posOffset>
                </wp:positionV>
                <wp:extent cx="227160" cy="318600"/>
                <wp:effectExtent l="38100" t="38100" r="40005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716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8306E" id="Ink 12" o:spid="_x0000_s1026" type="#_x0000_t75" style="position:absolute;margin-left:-33.05pt;margin-top:3.35pt;width:19.15pt;height:26.5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">
                <v:imagedata r:id="rId19" o:title="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5575902</wp:posOffset>
                </wp:positionH>
                <wp:positionV relativeFrom="paragraph">
                  <wp:posOffset>42858</wp:posOffset>
                </wp:positionV>
                <wp:extent cx="251280" cy="298440"/>
                <wp:effectExtent l="38100" t="38100" r="53975" b="450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12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A629" id="Ink 11" o:spid="_x0000_s1026" type="#_x0000_t75" style="position:absolute;margin-left:437.9pt;margin-top:3.1pt;width:21.2pt;height:25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3212779</wp:posOffset>
                </wp:positionH>
                <wp:positionV relativeFrom="paragraph">
                  <wp:posOffset>-101617</wp:posOffset>
                </wp:positionV>
                <wp:extent cx="123480" cy="249840"/>
                <wp:effectExtent l="57150" t="38100" r="48260" b="552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3480" cy="24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722F" id="Ink 10" o:spid="_x0000_s1026" type="#_x0000_t75" style="position:absolute;margin-left:252.15pt;margin-top:-9.25pt;width:11.25pt;height:22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">
                <v:imagedata r:id="rId23" o:title=""/>
              </v:shape>
            </w:pict>
          </mc:Fallback>
        </mc:AlternateContent>
      </w:r>
    </w:p>
    <w:p w:rsidR="00BA23C1" w:rsidRDefault="00BA23C1" w:rsidP="00A413DC">
      <w:pPr>
        <w:rPr>
          <w:rFonts w:ascii="Arial" w:hAnsi="Arial" w:cs="Arial"/>
        </w:rPr>
      </w:pPr>
    </w:p>
    <w:p w:rsidR="00BA23C1" w:rsidRPr="003F080C" w:rsidRDefault="00BA23C1" w:rsidP="003F080C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r w:rsidRPr="003F080C">
        <w:rPr>
          <w:rFonts w:ascii="Arial" w:hAnsi="Arial" w:cs="Arial"/>
        </w:rPr>
        <w:t xml:space="preserve">Use your graph to find the values of </w:t>
      </w:r>
      <m:oMath>
        <m:r>
          <w:rPr>
            <w:rFonts w:ascii="Cambria Math" w:hAnsi="Cambria Math" w:cs="Arial"/>
          </w:rPr>
          <m:t>x</m:t>
        </m:r>
      </m:oMath>
      <w:r w:rsidRPr="003F080C">
        <w:rPr>
          <w:rFonts w:ascii="Arial" w:hAnsi="Arial" w:cs="Arial"/>
        </w:rPr>
        <w:t xml:space="preserve"> which satisfy: 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x-2</m:t>
            </m:r>
          </m:e>
        </m:d>
        <m:r>
          <w:rPr>
            <w:rFonts w:ascii="Cambria Math" w:hAnsi="Cambria Math" w:cs="Arial"/>
          </w:rPr>
          <m:t>-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x+4</m:t>
            </m:r>
          </m:e>
        </m:d>
        <m:r>
          <w:rPr>
            <w:rFonts w:ascii="Cambria Math" w:hAnsi="Cambria Math" w:cs="Arial"/>
          </w:rPr>
          <m:t>≥3</m:t>
        </m:r>
      </m:oMath>
    </w:p>
    <w:p w:rsidR="00BA23C1" w:rsidRPr="00DC2BCF" w:rsidRDefault="002B4675" w:rsidP="002B4675">
      <w:pPr>
        <w:tabs>
          <w:tab w:val="left" w:pos="94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17EBD">
        <w:rPr>
          <w:noProof/>
          <w:lang w:eastAsia="en-AU"/>
        </w:rPr>
        <w:drawing>
          <wp:inline distT="0" distB="0" distL="0" distR="0" wp14:anchorId="1DD7A81B" wp14:editId="6AD50AE7">
            <wp:extent cx="1240971" cy="58267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1309" cy="5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C1" w:rsidRDefault="00BA23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A413DC" w:rsidRDefault="00A413DC" w:rsidP="00A413DC">
      <w:pPr>
        <w:rPr>
          <w:rFonts w:ascii="Arial" w:hAnsi="Arial" w:cs="Arial"/>
          <w:b/>
        </w:rPr>
      </w:pPr>
      <w:r w:rsidRPr="00215FE2">
        <w:rPr>
          <w:rFonts w:ascii="Arial" w:hAnsi="Arial" w:cs="Arial"/>
          <w:b/>
        </w:rPr>
        <w:lastRenderedPageBreak/>
        <w:t xml:space="preserve">Question </w:t>
      </w:r>
      <w:r w:rsidR="00D73B4D">
        <w:rPr>
          <w:rFonts w:ascii="Arial" w:hAnsi="Arial" w:cs="Arial"/>
          <w:b/>
        </w:rPr>
        <w:t>4</w:t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  <w:t>[</w:t>
      </w:r>
      <w:r w:rsidR="007C1262">
        <w:rPr>
          <w:rFonts w:ascii="Arial" w:hAnsi="Arial" w:cs="Arial"/>
          <w:b/>
        </w:rPr>
        <w:t>2</w:t>
      </w:r>
      <w:r w:rsidRPr="00215FE2">
        <w:rPr>
          <w:rFonts w:ascii="Arial" w:hAnsi="Arial" w:cs="Arial"/>
          <w:b/>
        </w:rPr>
        <w:t xml:space="preserve"> marks]</w:t>
      </w:r>
    </w:p>
    <w:p w:rsidR="007C1262" w:rsidRDefault="002F0D3F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margin-left:71.3pt;margin-top:17.25pt;width:251.75pt;height:246.45pt;z-index:251666432;mso-position-horizontal-relative:text;mso-position-vertical-relative:text">
            <v:imagedata r:id="rId25" o:title=""/>
          </v:shape>
          <o:OLEObject Type="Embed" ProgID="FXDraw.Graphic" ShapeID="_x0000_s1048" DrawAspect="Content" ObjectID="_1551269691" r:id="rId26"/>
        </w:object>
      </w:r>
      <w:r w:rsidR="007C1262">
        <w:rPr>
          <w:rFonts w:ascii="Arial" w:hAnsi="Arial" w:cs="Arial"/>
        </w:rPr>
        <w:t xml:space="preserve">Sketch the graph  </w:t>
      </w:r>
      <m:oMath>
        <m:r>
          <w:rPr>
            <w:rFonts w:ascii="Cambria Math" w:hAnsi="Cambria Math" w:cs="Arial"/>
          </w:rPr>
          <m:t>y=-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+2</m:t>
        </m:r>
      </m:oMath>
    </w:p>
    <w:p w:rsidR="007C1262" w:rsidRDefault="007C1262" w:rsidP="00A413DC">
      <w:pPr>
        <w:rPr>
          <w:rFonts w:ascii="Arial" w:hAnsi="Arial" w:cs="Arial"/>
        </w:rPr>
      </w:pPr>
    </w:p>
    <w:p w:rsidR="007C1262" w:rsidRDefault="002B4675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5709532</wp:posOffset>
                </wp:positionH>
                <wp:positionV relativeFrom="paragraph">
                  <wp:posOffset>74185</wp:posOffset>
                </wp:positionV>
                <wp:extent cx="50040" cy="281520"/>
                <wp:effectExtent l="57150" t="57150" r="45720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004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3A04" id="Ink 25" o:spid="_x0000_s1026" type="#_x0000_t75" style="position:absolute;margin-left:448.5pt;margin-top:4.85pt;width:5.55pt;height:23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5642212</wp:posOffset>
                </wp:positionH>
                <wp:positionV relativeFrom="paragraph">
                  <wp:posOffset>213145</wp:posOffset>
                </wp:positionV>
                <wp:extent cx="123480" cy="89640"/>
                <wp:effectExtent l="57150" t="38100" r="48260" b="628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D75C" id="Ink 24" o:spid="_x0000_s1026" type="#_x0000_t75" style="position:absolute;margin-left:442.85pt;margin-top:15.75pt;width:11.7pt;height:9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5533852</wp:posOffset>
                </wp:positionH>
                <wp:positionV relativeFrom="paragraph">
                  <wp:posOffset>200545</wp:posOffset>
                </wp:positionV>
                <wp:extent cx="114480" cy="106920"/>
                <wp:effectExtent l="57150" t="57150" r="0" b="647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4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B6D4" id="Ink 23" o:spid="_x0000_s1026" type="#_x0000_t75" style="position:absolute;margin-left:434.35pt;margin-top:14.5pt;width:10.6pt;height:11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5396332</wp:posOffset>
                </wp:positionH>
                <wp:positionV relativeFrom="paragraph">
                  <wp:posOffset>162385</wp:posOffset>
                </wp:positionV>
                <wp:extent cx="102240" cy="64080"/>
                <wp:effectExtent l="38100" t="38100" r="50165" b="508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2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FDE2" id="Ink 22" o:spid="_x0000_s1026" type="#_x0000_t75" style="position:absolute;margin-left:423.9pt;margin-top:12.55pt;width:9.25pt;height:6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">
                <v:imagedata r:id="rId35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5443852</wp:posOffset>
                </wp:positionH>
                <wp:positionV relativeFrom="paragraph">
                  <wp:posOffset>80665</wp:posOffset>
                </wp:positionV>
                <wp:extent cx="58320" cy="230040"/>
                <wp:effectExtent l="38100" t="38100" r="56515" b="558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3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3A65" id="Ink 21" o:spid="_x0000_s1026" type="#_x0000_t75" style="position:absolute;margin-left:427.55pt;margin-top:5.75pt;width:6.9pt;height:20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">
                <v:imagedata r:id="rId37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5312092</wp:posOffset>
                </wp:positionH>
                <wp:positionV relativeFrom="paragraph">
                  <wp:posOffset>138265</wp:posOffset>
                </wp:positionV>
                <wp:extent cx="79200" cy="172800"/>
                <wp:effectExtent l="38100" t="38100" r="35560" b="558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2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52A8A" id="Ink 20" o:spid="_x0000_s1026" type="#_x0000_t75" style="position:absolute;margin-left:417.6pt;margin-top:10.25pt;width:7.15pt;height:1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5207332</wp:posOffset>
                </wp:positionH>
                <wp:positionV relativeFrom="paragraph">
                  <wp:posOffset>183625</wp:posOffset>
                </wp:positionV>
                <wp:extent cx="104760" cy="120960"/>
                <wp:effectExtent l="19050" t="38100" r="29210" b="698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47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4581B" id="Ink 19" o:spid="_x0000_s1026" type="#_x0000_t75" style="position:absolute;margin-left:408.7pt;margin-top:13.1pt;width:9.85pt;height:12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5073052</wp:posOffset>
                </wp:positionH>
                <wp:positionV relativeFrom="paragraph">
                  <wp:posOffset>116665</wp:posOffset>
                </wp:positionV>
                <wp:extent cx="105480" cy="177840"/>
                <wp:effectExtent l="38100" t="38100" r="46990" b="698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54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86EE" id="Ink 18" o:spid="_x0000_s1026" type="#_x0000_t75" style="position:absolute;margin-left:398.2pt;margin-top:8.2pt;width:10.2pt;height:16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">
                <v:imagedata r:id="rId43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4867492</wp:posOffset>
                </wp:positionH>
                <wp:positionV relativeFrom="paragraph">
                  <wp:posOffset>68425</wp:posOffset>
                </wp:positionV>
                <wp:extent cx="12600" cy="3960"/>
                <wp:effectExtent l="57150" t="57150" r="45085" b="533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2FF02" id="Ink 17" o:spid="_x0000_s1026" type="#_x0000_t75" style="position:absolute;margin-left:382.3pt;margin-top:4.5pt;width:2.2pt;height: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">
                <v:imagedata r:id="rId45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4965412</wp:posOffset>
                </wp:positionH>
                <wp:positionV relativeFrom="paragraph">
                  <wp:posOffset>153025</wp:posOffset>
                </wp:positionV>
                <wp:extent cx="86400" cy="173520"/>
                <wp:effectExtent l="57150" t="38100" r="8890" b="742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64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7E0A" id="Ink 16" o:spid="_x0000_s1026" type="#_x0000_t75" style="position:absolute;margin-left:390.1pt;margin-top:10.65pt;width:8.2pt;height:16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">
                <v:imagedata r:id="rId47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4888732</wp:posOffset>
                </wp:positionH>
                <wp:positionV relativeFrom="paragraph">
                  <wp:posOffset>133225</wp:posOffset>
                </wp:positionV>
                <wp:extent cx="56520" cy="163440"/>
                <wp:effectExtent l="38100" t="38100" r="57785" b="654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65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520A" id="Ink 15" o:spid="_x0000_s1026" type="#_x0000_t75" style="position:absolute;margin-left:383.8pt;margin-top:9.5pt;width:5.8pt;height:14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">
                <v:imagedata r:id="rId49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4496692</wp:posOffset>
                </wp:positionH>
                <wp:positionV relativeFrom="paragraph">
                  <wp:posOffset>-61175</wp:posOffset>
                </wp:positionV>
                <wp:extent cx="223560" cy="374760"/>
                <wp:effectExtent l="38100" t="38100" r="43180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356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3A8A" id="Ink 14" o:spid="_x0000_s1026" type="#_x0000_t75" style="position:absolute;margin-left:353.35pt;margin-top:-5pt;width:18.5pt;height:31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">
                <v:imagedata r:id="rId51" o:title=""/>
              </v:shape>
            </w:pict>
          </mc:Fallback>
        </mc:AlternateContent>
      </w:r>
    </w:p>
    <w:p w:rsidR="007C1262" w:rsidRDefault="007C1262" w:rsidP="00A413DC">
      <w:pPr>
        <w:rPr>
          <w:rFonts w:ascii="Arial" w:hAnsi="Arial" w:cs="Arial"/>
        </w:rPr>
      </w:pPr>
    </w:p>
    <w:p w:rsidR="007C1262" w:rsidRDefault="002B4675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4918612</wp:posOffset>
                </wp:positionH>
                <wp:positionV relativeFrom="paragraph">
                  <wp:posOffset>87815</wp:posOffset>
                </wp:positionV>
                <wp:extent cx="164880" cy="191880"/>
                <wp:effectExtent l="57150" t="57150" r="6985" b="558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48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674CD" id="Ink 28" o:spid="_x0000_s1026" type="#_x0000_t75" style="position:absolute;margin-left:386pt;margin-top:5.45pt;width:14.5pt;height:17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">
                <v:imagedata r:id="rId53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4498492</wp:posOffset>
                </wp:positionH>
                <wp:positionV relativeFrom="paragraph">
                  <wp:posOffset>30935</wp:posOffset>
                </wp:positionV>
                <wp:extent cx="201240" cy="368280"/>
                <wp:effectExtent l="57150" t="38100" r="46990" b="5143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124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751E" id="Ink 26" o:spid="_x0000_s1026" type="#_x0000_t75" style="position:absolute;margin-left:352.85pt;margin-top:2.25pt;width:17.45pt;height:30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">
                <v:imagedata r:id="rId55" o:title=""/>
              </v:shape>
            </w:pict>
          </mc:Fallback>
        </mc:AlternateContent>
      </w:r>
    </w:p>
    <w:p w:rsidR="007C1262" w:rsidRDefault="002B4675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5169532</wp:posOffset>
                </wp:positionH>
                <wp:positionV relativeFrom="paragraph">
                  <wp:posOffset>-95090</wp:posOffset>
                </wp:positionV>
                <wp:extent cx="186480" cy="226440"/>
                <wp:effectExtent l="38100" t="57150" r="0" b="596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64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89EE" id="Ink 29" o:spid="_x0000_s1026" type="#_x0000_t75" style="position:absolute;margin-left:405.7pt;margin-top:-8.95pt;width:16.25pt;height:20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4999972</wp:posOffset>
                </wp:positionH>
                <wp:positionV relativeFrom="paragraph">
                  <wp:posOffset>-172850</wp:posOffset>
                </wp:positionV>
                <wp:extent cx="56160" cy="376200"/>
                <wp:effectExtent l="38100" t="38100" r="5842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1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0EB8" id="Ink 27" o:spid="_x0000_s1026" type="#_x0000_t75" style="position:absolute;margin-left:392.5pt;margin-top:-14.55pt;width:5.85pt;height:31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">
                <v:imagedata r:id="rId59" o:title=""/>
              </v:shape>
            </w:pict>
          </mc:Fallback>
        </mc:AlternateContent>
      </w:r>
    </w:p>
    <w:p w:rsidR="007C1262" w:rsidRPr="007C1262" w:rsidRDefault="002B4675" w:rsidP="00A413D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5462932</wp:posOffset>
                </wp:positionH>
                <wp:positionV relativeFrom="paragraph">
                  <wp:posOffset>67245</wp:posOffset>
                </wp:positionV>
                <wp:extent cx="15120" cy="6480"/>
                <wp:effectExtent l="38100" t="38100" r="61595" b="698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D4C2" id="Ink 71" o:spid="_x0000_s1026" type="#_x0000_t75" style="position:absolute;margin-left:428.8pt;margin-top:4pt;width:3.95pt;height:3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">
                <v:imagedata r:id="rId61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5488492</wp:posOffset>
                </wp:positionH>
                <wp:positionV relativeFrom="paragraph">
                  <wp:posOffset>268485</wp:posOffset>
                </wp:positionV>
                <wp:extent cx="73800" cy="78480"/>
                <wp:effectExtent l="38100" t="57150" r="40640" b="552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38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18AA1" id="Ink 69" o:spid="_x0000_s1026" type="#_x0000_t75" style="position:absolute;margin-left:431.35pt;margin-top:20pt;width:7.45pt;height:8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">
                <v:imagedata r:id="rId63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5438452</wp:posOffset>
                </wp:positionH>
                <wp:positionV relativeFrom="paragraph">
                  <wp:posOffset>248685</wp:posOffset>
                </wp:positionV>
                <wp:extent cx="33480" cy="73800"/>
                <wp:effectExtent l="38100" t="57150" r="43180" b="596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FFCD0" id="Ink 67" o:spid="_x0000_s1026" type="#_x0000_t75" style="position:absolute;margin-left:426.95pt;margin-top:18.8pt;width:4.4pt;height:7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">
                <v:imagedata r:id="rId65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5206972</wp:posOffset>
                </wp:positionH>
                <wp:positionV relativeFrom="paragraph">
                  <wp:posOffset>237525</wp:posOffset>
                </wp:positionV>
                <wp:extent cx="182880" cy="110520"/>
                <wp:effectExtent l="38100" t="57150" r="45720" b="609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28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0BF6" id="Ink 66" o:spid="_x0000_s1026" type="#_x0000_t75" style="position:absolute;margin-left:408.85pt;margin-top:17.35pt;width:15.75pt;height:11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">
                <v:imagedata r:id="rId67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5115892</wp:posOffset>
                </wp:positionH>
                <wp:positionV relativeFrom="paragraph">
                  <wp:posOffset>229965</wp:posOffset>
                </wp:positionV>
                <wp:extent cx="49680" cy="115920"/>
                <wp:effectExtent l="38100" t="38100" r="64770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9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99F8" id="Ink 65" o:spid="_x0000_s1026" type="#_x0000_t75" style="position:absolute;margin-left:401.55pt;margin-top:17.65pt;width:6.6pt;height:1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">
                <v:imagedata r:id="rId69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4988452</wp:posOffset>
                </wp:positionH>
                <wp:positionV relativeFrom="paragraph">
                  <wp:posOffset>204765</wp:posOffset>
                </wp:positionV>
                <wp:extent cx="74160" cy="158400"/>
                <wp:effectExtent l="57150" t="38100" r="40640" b="7048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41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E0923" id="Ink 64" o:spid="_x0000_s1026" type="#_x0000_t75" style="position:absolute;margin-left:391.4pt;margin-top:14.8pt;width:8.7pt;height:15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">
                <v:imagedata r:id="rId71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4894852</wp:posOffset>
                </wp:positionH>
                <wp:positionV relativeFrom="paragraph">
                  <wp:posOffset>202605</wp:posOffset>
                </wp:positionV>
                <wp:extent cx="65880" cy="149400"/>
                <wp:effectExtent l="38100" t="57150" r="48895" b="603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5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C196" id="Ink 31" o:spid="_x0000_s1026" type="#_x0000_t75" style="position:absolute;margin-left:383.95pt;margin-top:14.5pt;width:8.15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">
                <v:imagedata r:id="rId73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4731772</wp:posOffset>
                </wp:positionH>
                <wp:positionV relativeFrom="paragraph">
                  <wp:posOffset>212685</wp:posOffset>
                </wp:positionV>
                <wp:extent cx="146520" cy="129960"/>
                <wp:effectExtent l="38100" t="38100" r="44450" b="6096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6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4CCAF" id="Ink 30" o:spid="_x0000_s1026" type="#_x0000_t75" style="position:absolute;margin-left:371.3pt;margin-top:15.5pt;width:13.1pt;height:12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">
                <v:imagedata r:id="rId75" o:title=""/>
              </v:shape>
            </w:pict>
          </mc:Fallback>
        </mc:AlternateContent>
      </w:r>
    </w:p>
    <w:p w:rsidR="007C1262" w:rsidRDefault="002B4675" w:rsidP="00A413D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6294532</wp:posOffset>
                </wp:positionH>
                <wp:positionV relativeFrom="paragraph">
                  <wp:posOffset>332900</wp:posOffset>
                </wp:positionV>
                <wp:extent cx="8640" cy="20160"/>
                <wp:effectExtent l="57150" t="38100" r="48895" b="565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F724A" id="Ink 87" o:spid="_x0000_s1026" type="#_x0000_t75" style="position:absolute;margin-left:494.45pt;margin-top:25.05pt;width:2.95pt;height:3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">
                <v:imagedata r:id="rId7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6128932</wp:posOffset>
                </wp:positionH>
                <wp:positionV relativeFrom="paragraph">
                  <wp:posOffset>111140</wp:posOffset>
                </wp:positionV>
                <wp:extent cx="101520" cy="222120"/>
                <wp:effectExtent l="38100" t="57150" r="51435" b="641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15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A02C7" id="Ink 86" o:spid="_x0000_s1026" type="#_x0000_t75" style="position:absolute;margin-left:481.35pt;margin-top:7.7pt;width:10.4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">
                <v:imagedata r:id="rId7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6100852</wp:posOffset>
                </wp:positionH>
                <wp:positionV relativeFrom="paragraph">
                  <wp:posOffset>141020</wp:posOffset>
                </wp:positionV>
                <wp:extent cx="38520" cy="162360"/>
                <wp:effectExtent l="38100" t="57150" r="38100" b="476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85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AB01" id="Ink 85" o:spid="_x0000_s1026" type="#_x0000_t75" style="position:absolute;margin-left:479.35pt;margin-top:10.4pt;width:4.35pt;height:1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">
                <v:imagedata r:id="rId8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6073132</wp:posOffset>
                </wp:positionH>
                <wp:positionV relativeFrom="paragraph">
                  <wp:posOffset>290780</wp:posOffset>
                </wp:positionV>
                <wp:extent cx="6840" cy="25920"/>
                <wp:effectExtent l="57150" t="38100" r="50800" b="508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0ABB1" id="Ink 84" o:spid="_x0000_s1026" type="#_x0000_t75" style="position:absolute;margin-left:476.85pt;margin-top:22.7pt;width:2.95pt;height:3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">
                <v:imagedata r:id="rId8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5903572</wp:posOffset>
                </wp:positionH>
                <wp:positionV relativeFrom="paragraph">
                  <wp:posOffset>154700</wp:posOffset>
                </wp:positionV>
                <wp:extent cx="133920" cy="162360"/>
                <wp:effectExtent l="38100" t="38100" r="57150" b="666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39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64CCB" id="Ink 83" o:spid="_x0000_s1026" type="#_x0000_t75" style="position:absolute;margin-left:463.85pt;margin-top:10.9pt;width:12.8pt;height:15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">
                <v:imagedata r:id="rId8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5597572</wp:posOffset>
                </wp:positionH>
                <wp:positionV relativeFrom="paragraph">
                  <wp:posOffset>150740</wp:posOffset>
                </wp:positionV>
                <wp:extent cx="41040" cy="25200"/>
                <wp:effectExtent l="57150" t="38100" r="54610" b="5143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0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E4B6" id="Ink 82" o:spid="_x0000_s1026" type="#_x0000_t75" style="position:absolute;margin-left:439.5pt;margin-top:11.65pt;width:4.75pt;height:3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">
                <v:imagedata r:id="rId8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5552932</wp:posOffset>
                </wp:positionH>
                <wp:positionV relativeFrom="paragraph">
                  <wp:posOffset>200060</wp:posOffset>
                </wp:positionV>
                <wp:extent cx="254160" cy="163800"/>
                <wp:effectExtent l="38100" t="38100" r="31750" b="654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41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30C1" id="Ink 81" o:spid="_x0000_s1026" type="#_x0000_t75" style="position:absolute;margin-left:435.9pt;margin-top:14.4pt;width:21.55pt;height:1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">
                <v:imagedata r:id="rId8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5522692</wp:posOffset>
                </wp:positionH>
                <wp:positionV relativeFrom="paragraph">
                  <wp:posOffset>203300</wp:posOffset>
                </wp:positionV>
                <wp:extent cx="21600" cy="99720"/>
                <wp:effectExtent l="38100" t="38100" r="54610" b="527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6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1367" id="Ink 80" o:spid="_x0000_s1026" type="#_x0000_t75" style="position:absolute;margin-left:433.65pt;margin-top:15.1pt;width:3.3pt;height:8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">
                <v:imagedata r:id="rId9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5337652</wp:posOffset>
                </wp:positionH>
                <wp:positionV relativeFrom="paragraph">
                  <wp:posOffset>188540</wp:posOffset>
                </wp:positionV>
                <wp:extent cx="118800" cy="121320"/>
                <wp:effectExtent l="57150" t="38100" r="52705" b="501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8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00C6" id="Ink 79" o:spid="_x0000_s1026" type="#_x0000_t75" style="position:absolute;margin-left:419.25pt;margin-top:14.65pt;width:11.25pt;height:1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">
                <v:imagedata r:id="rId9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5220652</wp:posOffset>
                </wp:positionH>
                <wp:positionV relativeFrom="paragraph">
                  <wp:posOffset>189620</wp:posOffset>
                </wp:positionV>
                <wp:extent cx="85680" cy="157320"/>
                <wp:effectExtent l="57150" t="57150" r="48260" b="527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56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65362" id="Ink 78" o:spid="_x0000_s1026" type="#_x0000_t75" style="position:absolute;margin-left:410.25pt;margin-top:14.2pt;width:7.8pt;height:14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">
                <v:imagedata r:id="rId9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5106532</wp:posOffset>
                </wp:positionH>
                <wp:positionV relativeFrom="paragraph">
                  <wp:posOffset>204380</wp:posOffset>
                </wp:positionV>
                <wp:extent cx="103680" cy="132120"/>
                <wp:effectExtent l="38100" t="38100" r="48895" b="5842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36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6B94" id="Ink 77" o:spid="_x0000_s1026" type="#_x0000_t75" style="position:absolute;margin-left:401.65pt;margin-top:14.9pt;width:8.8pt;height:12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">
                <v:imagedata r:id="rId9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4994212</wp:posOffset>
                </wp:positionH>
                <wp:positionV relativeFrom="paragraph">
                  <wp:posOffset>173060</wp:posOffset>
                </wp:positionV>
                <wp:extent cx="92880" cy="158400"/>
                <wp:effectExtent l="57150" t="38100" r="40640" b="3238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28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EC88" id="Ink 76" o:spid="_x0000_s1026" type="#_x0000_t75" style="position:absolute;margin-left:392.55pt;margin-top:13.2pt;width:8.6pt;height:1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">
                <v:imagedata r:id="rId9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4922572</wp:posOffset>
                </wp:positionH>
                <wp:positionV relativeFrom="paragraph">
                  <wp:posOffset>220940</wp:posOffset>
                </wp:positionV>
                <wp:extent cx="65160" cy="30600"/>
                <wp:effectExtent l="38100" t="38100" r="49530" b="457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5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164A" id="Ink 75" o:spid="_x0000_s1026" type="#_x0000_t75" style="position:absolute;margin-left:386.7pt;margin-top:17.2pt;width:6.25pt;height:3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">
                <v:imagedata r:id="rId10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4914652</wp:posOffset>
                </wp:positionH>
                <wp:positionV relativeFrom="paragraph">
                  <wp:posOffset>142460</wp:posOffset>
                </wp:positionV>
                <wp:extent cx="47880" cy="204840"/>
                <wp:effectExtent l="57150" t="57150" r="47625" b="431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78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4073F" id="Ink 73" o:spid="_x0000_s1026" type="#_x0000_t75" style="position:absolute;margin-left:385.95pt;margin-top:10.15pt;width:5.35pt;height:17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">
                <v:imagedata r:id="rId10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4823572</wp:posOffset>
                </wp:positionH>
                <wp:positionV relativeFrom="paragraph">
                  <wp:posOffset>176300</wp:posOffset>
                </wp:positionV>
                <wp:extent cx="72720" cy="149760"/>
                <wp:effectExtent l="57150" t="57150" r="22860" b="603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ABA3" id="Ink 72" o:spid="_x0000_s1026" type="#_x0000_t75" style="position:absolute;margin-left:378.65pt;margin-top:12.6pt;width:8.15pt;height:14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">
                <v:imagedata r:id="rId10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5611972</wp:posOffset>
                </wp:positionH>
                <wp:positionV relativeFrom="paragraph">
                  <wp:posOffset>-69580</wp:posOffset>
                </wp:positionV>
                <wp:extent cx="135360" cy="319320"/>
                <wp:effectExtent l="19050" t="38100" r="55245" b="622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536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4E43" id="Ink 70" o:spid="_x0000_s1026" type="#_x0000_t75" style="position:absolute;margin-left:441.1pt;margin-top:-6.85pt;width:12.8pt;height:2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">
                <v:imagedata r:id="rId107" o:title=""/>
              </v:shape>
            </w:pict>
          </mc:Fallback>
        </mc:AlternateContent>
      </w:r>
    </w:p>
    <w:p w:rsidR="007C1262" w:rsidRDefault="007C1262" w:rsidP="00A413DC">
      <w:pPr>
        <w:rPr>
          <w:rFonts w:ascii="Arial" w:hAnsi="Arial" w:cs="Arial"/>
          <w:b/>
        </w:rPr>
      </w:pPr>
    </w:p>
    <w:p w:rsidR="007C1262" w:rsidRDefault="007C1262" w:rsidP="00A413DC">
      <w:pPr>
        <w:rPr>
          <w:rFonts w:ascii="Arial" w:hAnsi="Arial" w:cs="Arial"/>
          <w:b/>
        </w:rPr>
      </w:pPr>
    </w:p>
    <w:p w:rsidR="007C1262" w:rsidRDefault="007C1262" w:rsidP="00A413DC">
      <w:pPr>
        <w:rPr>
          <w:rFonts w:ascii="Arial" w:hAnsi="Arial" w:cs="Arial"/>
          <w:b/>
        </w:rPr>
      </w:pPr>
    </w:p>
    <w:p w:rsidR="007C1262" w:rsidRDefault="007C1262" w:rsidP="00A413DC">
      <w:pPr>
        <w:rPr>
          <w:rFonts w:ascii="Arial" w:hAnsi="Arial" w:cs="Arial"/>
          <w:b/>
        </w:rPr>
      </w:pPr>
    </w:p>
    <w:p w:rsidR="0050182A" w:rsidRDefault="0050182A" w:rsidP="0050182A">
      <w:pPr>
        <w:rPr>
          <w:rFonts w:ascii="Arial" w:hAnsi="Arial" w:cs="Arial"/>
          <w:b/>
        </w:rPr>
      </w:pPr>
      <w:r w:rsidRPr="00D73B4D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[2, 1 = 3 </w:t>
      </w:r>
      <w:r w:rsidRPr="00D73B4D">
        <w:rPr>
          <w:rFonts w:ascii="Arial" w:hAnsi="Arial" w:cs="Arial"/>
          <w:b/>
        </w:rPr>
        <w:t>marks]</w:t>
      </w:r>
    </w:p>
    <w:p w:rsidR="0050182A" w:rsidRDefault="0050182A" w:rsidP="0050182A">
      <w:pPr>
        <w:pStyle w:val="NL"/>
        <w:spacing w:before="60"/>
      </w:pPr>
      <w:r w:rsidRPr="0050182A">
        <w:rPr>
          <w:rFonts w:ascii="Arial" w:eastAsiaTheme="minorEastAsia" w:hAnsi="Arial" w:cs="Arial"/>
          <w:sz w:val="22"/>
          <w:szCs w:val="22"/>
          <w:lang w:eastAsia="ja-JP"/>
        </w:rPr>
        <w:t>Sketch the graph of</w:t>
      </w:r>
      <w:r w:rsidRPr="000C0C47">
        <w:rPr>
          <w:position w:val="-26"/>
        </w:rPr>
        <w:object w:dxaOrig="1320" w:dyaOrig="580">
          <v:shape id="_x0000_i1026" type="#_x0000_t75" style="width:66pt;height:29pt" o:ole="">
            <v:imagedata r:id="rId108" o:title=""/>
          </v:shape>
          <o:OLEObject Type="Embed" ProgID="Equation.DSMT4" ShapeID="_x0000_i1026" DrawAspect="Content" ObjectID="_1551269680" r:id="rId109"/>
        </w:object>
      </w:r>
      <w:r>
        <w:t xml:space="preserve">. </w:t>
      </w:r>
      <w:r w:rsidRPr="0050182A">
        <w:rPr>
          <w:rFonts w:ascii="Arial" w:eastAsiaTheme="minorEastAsia" w:hAnsi="Arial" w:cs="Arial"/>
          <w:sz w:val="22"/>
          <w:szCs w:val="22"/>
          <w:lang w:eastAsia="ja-JP"/>
        </w:rPr>
        <w:t>Write the domain of</w:t>
      </w:r>
      <w:r w:rsidRPr="000C0C47">
        <w:rPr>
          <w:position w:val="-10"/>
        </w:rPr>
        <w:object w:dxaOrig="460" w:dyaOrig="300">
          <v:shape id="_x0000_i1027" type="#_x0000_t75" style="width:23pt;height:15pt" o:ole="">
            <v:imagedata r:id="rId110" o:title=""/>
          </v:shape>
          <o:OLEObject Type="Embed" ProgID="Equation.DSMT4" ShapeID="_x0000_i1027" DrawAspect="Content" ObjectID="_1551269681" r:id="rId111"/>
        </w:object>
      </w:r>
      <w:r>
        <w:t>.</w:t>
      </w:r>
    </w:p>
    <w:p w:rsidR="0050182A" w:rsidRDefault="007B5D96">
      <w:pPr>
        <w:rPr>
          <w:rFonts w:ascii="Arial" w:hAnsi="Arial" w:cs="Arial"/>
          <w:b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5578914</wp:posOffset>
                </wp:positionH>
                <wp:positionV relativeFrom="paragraph">
                  <wp:posOffset>329826</wp:posOffset>
                </wp:positionV>
                <wp:extent cx="345600" cy="274320"/>
                <wp:effectExtent l="57150" t="38100" r="54610" b="495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4560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F465E" id="Ink 310" o:spid="_x0000_s1026" type="#_x0000_t75" style="position:absolute;margin-left:438.3pt;margin-top:25pt;width:29.15pt;height:23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">
                <v:imagedata r:id="rId1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5577114</wp:posOffset>
                </wp:positionH>
                <wp:positionV relativeFrom="paragraph">
                  <wp:posOffset>592986</wp:posOffset>
                </wp:positionV>
                <wp:extent cx="2160" cy="15480"/>
                <wp:effectExtent l="57150" t="19050" r="55245" b="6096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6A3E9" id="Ink 299" o:spid="_x0000_s1026" type="#_x0000_t75" style="position:absolute;margin-left:438.15pt;margin-top:45.7pt;width:2.05pt;height:2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">
                <v:imagedata r:id="rId1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5347794</wp:posOffset>
                </wp:positionH>
                <wp:positionV relativeFrom="paragraph">
                  <wp:posOffset>377706</wp:posOffset>
                </wp:positionV>
                <wp:extent cx="270360" cy="239760"/>
                <wp:effectExtent l="57150" t="38100" r="34925" b="6540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703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FC507" id="Ink 298" o:spid="_x0000_s1026" type="#_x0000_t75" style="position:absolute;margin-left:420.05pt;margin-top:28.85pt;width:23.3pt;height:21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">
                <v:imagedata r:id="rId1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4423674</wp:posOffset>
                </wp:positionH>
                <wp:positionV relativeFrom="paragraph">
                  <wp:posOffset>3405666</wp:posOffset>
                </wp:positionV>
                <wp:extent cx="378720" cy="445320"/>
                <wp:effectExtent l="57150" t="19050" r="59690" b="5016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7872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43E2C" id="Ink 297" o:spid="_x0000_s1026" type="#_x0000_t75" style="position:absolute;margin-left:347.35pt;margin-top:267.3pt;width:31.65pt;height:37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">
                <v:imagedata r:id="rId119" o:title=""/>
              </v:shape>
            </w:pict>
          </mc:Fallback>
        </mc:AlternateContent>
      </w:r>
      <w:r w:rsidR="00C0679A">
        <w:rPr>
          <w:noProof/>
          <w:lang w:eastAsia="en-AU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posOffset>4663167</wp:posOffset>
            </wp:positionH>
            <wp:positionV relativeFrom="paragraph">
              <wp:posOffset>769939</wp:posOffset>
            </wp:positionV>
            <wp:extent cx="1578610" cy="2116455"/>
            <wp:effectExtent l="0" t="0" r="254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D3F">
        <w:rPr>
          <w:rFonts w:ascii="Arial" w:hAnsi="Arial" w:cs="Arial"/>
          <w:b/>
          <w:noProof/>
          <w:lang w:eastAsia="en-AU"/>
        </w:rPr>
        <w:object w:dxaOrig="1440" w:dyaOrig="1440">
          <v:shape id="_x0000_s1049" type="#_x0000_t75" style="position:absolute;margin-left:85.05pt;margin-top:18.65pt;width:251.5pt;height:246.7pt;z-index:251667456;mso-position-horizontal-relative:text;mso-position-vertical-relative:text">
            <v:imagedata r:id="rId121" o:title=""/>
          </v:shape>
          <o:OLEObject Type="Embed" ProgID="FXDraw.Graphic" ShapeID="_x0000_s1049" DrawAspect="Content" ObjectID="_1551269692" r:id="rId122"/>
        </w:object>
      </w:r>
      <w:r w:rsidR="00C0679A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6902338</wp:posOffset>
                </wp:positionH>
                <wp:positionV relativeFrom="paragraph">
                  <wp:posOffset>3226931</wp:posOffset>
                </wp:positionV>
                <wp:extent cx="75960" cy="86760"/>
                <wp:effectExtent l="57150" t="57150" r="57785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5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22CBF" id="Ink 229" o:spid="_x0000_s1026" type="#_x0000_t75" style="position:absolute;margin-left:542.65pt;margin-top:253.25pt;width:7.7pt;height:8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">
                <v:imagedata r:id="rId124" o:title=""/>
              </v:shape>
            </w:pict>
          </mc:Fallback>
        </mc:AlternateContent>
      </w:r>
      <w:r w:rsidR="00C0679A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7328578</wp:posOffset>
                </wp:positionH>
                <wp:positionV relativeFrom="paragraph">
                  <wp:posOffset>3059531</wp:posOffset>
                </wp:positionV>
                <wp:extent cx="25560" cy="33840"/>
                <wp:effectExtent l="38100" t="38100" r="50800" b="615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55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5E3E" id="Ink 218" o:spid="_x0000_s1026" type="#_x0000_t75" style="position:absolute;margin-left:576.25pt;margin-top:240.1pt;width:3.65pt;height:4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">
                <v:imagedata r:id="rId126" o:title=""/>
              </v:shape>
            </w:pict>
          </mc:Fallback>
        </mc:AlternateContent>
      </w:r>
      <w:r w:rsidR="00C0679A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6964258</wp:posOffset>
                </wp:positionH>
                <wp:positionV relativeFrom="paragraph">
                  <wp:posOffset>806291</wp:posOffset>
                </wp:positionV>
                <wp:extent cx="87480" cy="129600"/>
                <wp:effectExtent l="57150" t="38100" r="46355" b="6096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7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B460C" id="Ink 207" o:spid="_x0000_s1026" type="#_x0000_t75" style="position:absolute;margin-left:547.5pt;margin-top:62.7pt;width:8.6pt;height:11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">
                <v:imagedata r:id="rId128" o:title=""/>
              </v:shape>
            </w:pict>
          </mc:Fallback>
        </mc:AlternateContent>
      </w:r>
      <w:r w:rsidR="002B4675">
        <w:rPr>
          <w:noProof/>
          <w:lang w:eastAsia="en-AU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posOffset>1475105</wp:posOffset>
            </wp:positionH>
            <wp:positionV relativeFrom="paragraph">
              <wp:posOffset>3472237</wp:posOffset>
            </wp:positionV>
            <wp:extent cx="2922905" cy="73025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82A">
        <w:rPr>
          <w:rFonts w:ascii="Arial" w:hAnsi="Arial" w:cs="Arial"/>
          <w:b/>
        </w:rPr>
        <w:br w:type="page"/>
      </w:r>
    </w:p>
    <w:p w:rsidR="005F3816" w:rsidRDefault="00CD40C4" w:rsidP="005F381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</w:t>
      </w:r>
      <w:r w:rsidR="00DC0E5A">
        <w:rPr>
          <w:rFonts w:ascii="Arial" w:hAnsi="Arial" w:cs="Arial"/>
          <w:b/>
        </w:rPr>
        <w:t>6</w:t>
      </w:r>
      <w:r w:rsidR="00EE6429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ab/>
      </w:r>
      <w:r w:rsidR="00CB688E">
        <w:rPr>
          <w:rFonts w:ascii="Arial" w:hAnsi="Arial" w:cs="Arial"/>
          <w:b/>
        </w:rPr>
        <w:tab/>
      </w:r>
      <w:r w:rsidR="00EE6429">
        <w:rPr>
          <w:rFonts w:ascii="Arial" w:hAnsi="Arial" w:cs="Arial"/>
          <w:b/>
        </w:rPr>
        <w:t>[</w:t>
      </w:r>
      <w:r w:rsidR="00C874D4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marks]</w:t>
      </w:r>
    </w:p>
    <w:p w:rsidR="00712F1A" w:rsidRPr="00712F1A" w:rsidRDefault="00712F1A" w:rsidP="00712F1A">
      <w:pPr>
        <w:pStyle w:val="NL"/>
        <w:spacing w:before="60"/>
        <w:rPr>
          <w:rFonts w:ascii="Arial" w:eastAsiaTheme="minorEastAsia" w:hAnsi="Arial" w:cs="Arial"/>
          <w:sz w:val="22"/>
          <w:szCs w:val="22"/>
          <w:lang w:eastAsia="ja-JP"/>
        </w:rPr>
      </w:pPr>
      <w:r w:rsidRPr="00712F1A">
        <w:rPr>
          <w:rFonts w:ascii="Arial" w:eastAsiaTheme="minorEastAsia" w:hAnsi="Arial" w:cs="Arial"/>
          <w:sz w:val="22"/>
          <w:szCs w:val="22"/>
          <w:lang w:eastAsia="ja-JP"/>
        </w:rPr>
        <w:t>Sketch the graph of</w:t>
      </w:r>
      <w:r>
        <w:t xml:space="preserve"> </w:t>
      </w:r>
      <w:r w:rsidRPr="00A006F4">
        <w:rPr>
          <w:position w:val="-12"/>
        </w:rPr>
        <w:object w:dxaOrig="900" w:dyaOrig="340">
          <v:shape id="_x0000_i1029" type="#_x0000_t75" style="width:45pt;height:17pt" o:ole="">
            <v:imagedata r:id="rId130" o:title=""/>
          </v:shape>
          <o:OLEObject Type="Embed" ProgID="Equation.DSMT4" ShapeID="_x0000_i1029" DrawAspect="Content" ObjectID="_1551269682" r:id="rId131"/>
        </w:object>
      </w:r>
      <w:r>
        <w:t xml:space="preserve"> </w:t>
      </w:r>
      <w:r w:rsidRPr="00712F1A">
        <w:rPr>
          <w:rFonts w:ascii="Arial" w:eastAsiaTheme="minorEastAsia" w:hAnsi="Arial" w:cs="Arial"/>
          <w:sz w:val="22"/>
          <w:szCs w:val="22"/>
          <w:lang w:eastAsia="ja-JP"/>
        </w:rPr>
        <w:t>given that</w:t>
      </w:r>
      <w:r w:rsidRPr="00712F1A">
        <w:rPr>
          <w:position w:val="-10"/>
        </w:rPr>
        <w:object w:dxaOrig="1420" w:dyaOrig="300">
          <v:shape id="_x0000_i1030" type="#_x0000_t75" style="width:71pt;height:15pt" o:ole="">
            <v:imagedata r:id="rId132" o:title=""/>
          </v:shape>
          <o:OLEObject Type="Embed" ProgID="Equation.DSMT4" ShapeID="_x0000_i1030" DrawAspect="Content" ObjectID="_1551269683" r:id="rId133"/>
        </w:object>
      </w:r>
      <w:r>
        <w:t xml:space="preserve"> </w:t>
      </w:r>
      <w:r w:rsidRPr="00712F1A">
        <w:rPr>
          <w:rFonts w:ascii="Arial" w:eastAsiaTheme="minorEastAsia" w:hAnsi="Arial" w:cs="Arial"/>
          <w:sz w:val="22"/>
          <w:szCs w:val="22"/>
          <w:lang w:eastAsia="ja-JP"/>
        </w:rPr>
        <w:t>as shown on the graph below.</w:t>
      </w:r>
    </w:p>
    <w:p w:rsidR="00712F1A" w:rsidRDefault="00712F1A" w:rsidP="005F3816">
      <w:pPr>
        <w:rPr>
          <w:rFonts w:ascii="Arial" w:hAnsi="Arial" w:cs="Arial"/>
          <w:b/>
        </w:rPr>
      </w:pPr>
    </w:p>
    <w:p w:rsidR="00712F1A" w:rsidRDefault="007B5D96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4269594</wp:posOffset>
                </wp:positionH>
                <wp:positionV relativeFrom="paragraph">
                  <wp:posOffset>1330537</wp:posOffset>
                </wp:positionV>
                <wp:extent cx="600480" cy="1084680"/>
                <wp:effectExtent l="38100" t="57150" r="47625" b="3937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00480" cy="10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2B209" id="Ink 311" o:spid="_x0000_s1026" type="#_x0000_t75" style="position:absolute;margin-left:335.3pt;margin-top:103.9pt;width:48.7pt;height:86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">
                <v:imagedata r:id="rId13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6118554</wp:posOffset>
                </wp:positionH>
                <wp:positionV relativeFrom="paragraph">
                  <wp:posOffset>2375285</wp:posOffset>
                </wp:positionV>
                <wp:extent cx="166320" cy="91080"/>
                <wp:effectExtent l="57150" t="19050" r="43815" b="6159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6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1C888" id="Ink 296" o:spid="_x0000_s1026" type="#_x0000_t75" style="position:absolute;margin-left:480.95pt;margin-top:186.15pt;width:14.9pt;height:9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">
                <v:imagedata r:id="rId13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6239154</wp:posOffset>
                </wp:positionH>
                <wp:positionV relativeFrom="paragraph">
                  <wp:posOffset>2283485</wp:posOffset>
                </wp:positionV>
                <wp:extent cx="19800" cy="227520"/>
                <wp:effectExtent l="38100" t="38100" r="56515" b="393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8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9EEE" id="Ink 295" o:spid="_x0000_s1026" type="#_x0000_t75" style="position:absolute;margin-left:490.5pt;margin-top:179.15pt;width:3.25pt;height:1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">
                <v:imagedata r:id="rId13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5847474</wp:posOffset>
                </wp:positionH>
                <wp:positionV relativeFrom="paragraph">
                  <wp:posOffset>2526485</wp:posOffset>
                </wp:positionV>
                <wp:extent cx="263160" cy="129240"/>
                <wp:effectExtent l="38100" t="38100" r="3810" b="6159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31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C772" id="Ink 294" o:spid="_x0000_s1026" type="#_x0000_t75" style="position:absolute;margin-left:459.7pt;margin-top:197.85pt;width:21.9pt;height:12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">
                <v:imagedata r:id="rId14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5688714</wp:posOffset>
                </wp:positionH>
                <wp:positionV relativeFrom="paragraph">
                  <wp:posOffset>2543765</wp:posOffset>
                </wp:positionV>
                <wp:extent cx="101520" cy="187560"/>
                <wp:effectExtent l="38100" t="38100" r="32385" b="6032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15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C0D5D" id="Ink 293" o:spid="_x0000_s1026" type="#_x0000_t75" style="position:absolute;margin-left:446.8pt;margin-top:199.15pt;width:10pt;height:1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">
                <v:imagedata r:id="rId14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5374794</wp:posOffset>
                </wp:positionH>
                <wp:positionV relativeFrom="paragraph">
                  <wp:posOffset>2730605</wp:posOffset>
                </wp:positionV>
                <wp:extent cx="236520" cy="90360"/>
                <wp:effectExtent l="19050" t="38100" r="30480" b="622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36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3C3DB" id="Ink 292" o:spid="_x0000_s1026" type="#_x0000_t75" style="position:absolute;margin-left:422.45pt;margin-top:213.85pt;width:20pt;height:9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">
                <v:imagedata r:id="rId14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5394594</wp:posOffset>
                </wp:positionH>
                <wp:positionV relativeFrom="paragraph">
                  <wp:posOffset>2693165</wp:posOffset>
                </wp:positionV>
                <wp:extent cx="24840" cy="180360"/>
                <wp:effectExtent l="38100" t="38100" r="51435" b="4826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48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E94C9" id="Ink 291" o:spid="_x0000_s1026" type="#_x0000_t75" style="position:absolute;margin-left:423.7pt;margin-top:210.95pt;width:4.1pt;height:16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">
                <v:imagedata r:id="rId14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5274714</wp:posOffset>
                </wp:positionH>
                <wp:positionV relativeFrom="paragraph">
                  <wp:posOffset>2702885</wp:posOffset>
                </wp:positionV>
                <wp:extent cx="103320" cy="218880"/>
                <wp:effectExtent l="38100" t="57150" r="49530" b="6731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33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43476" id="Ink 290" o:spid="_x0000_s1026" type="#_x0000_t75" style="position:absolute;margin-left:414.2pt;margin-top:211.65pt;width:10.5pt;height:19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">
                <v:imagedata r:id="rId14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5343834</wp:posOffset>
                </wp:positionH>
                <wp:positionV relativeFrom="paragraph">
                  <wp:posOffset>2255045</wp:posOffset>
                </wp:positionV>
                <wp:extent cx="140760" cy="272520"/>
                <wp:effectExtent l="38100" t="38100" r="31115" b="5143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076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85C6" id="Ink 289" o:spid="_x0000_s1026" type="#_x0000_t75" style="position:absolute;margin-left:420.2pt;margin-top:176.25pt;width:12.9pt;height:23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">
                <v:imagedata r:id="rId15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5176074</wp:posOffset>
                </wp:positionH>
                <wp:positionV relativeFrom="paragraph">
                  <wp:posOffset>2201765</wp:posOffset>
                </wp:positionV>
                <wp:extent cx="132840" cy="221040"/>
                <wp:effectExtent l="38100" t="38100" r="38735" b="457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28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1818" id="Ink 288" o:spid="_x0000_s1026" type="#_x0000_t75" style="position:absolute;margin-left:406.6pt;margin-top:172.5pt;width:12.55pt;height:19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">
                <v:imagedata r:id="rId15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6018834</wp:posOffset>
                </wp:positionH>
                <wp:positionV relativeFrom="paragraph">
                  <wp:posOffset>1537205</wp:posOffset>
                </wp:positionV>
                <wp:extent cx="100080" cy="197640"/>
                <wp:effectExtent l="38100" t="57150" r="0" b="5016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00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7FC6" id="Ink 543" o:spid="_x0000_s1026" type="#_x0000_t75" style="position:absolute;margin-left:472.7pt;margin-top:119.85pt;width:10.05pt;height:17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">
                <v:imagedata r:id="rId15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5689074</wp:posOffset>
                </wp:positionH>
                <wp:positionV relativeFrom="paragraph">
                  <wp:posOffset>1644485</wp:posOffset>
                </wp:positionV>
                <wp:extent cx="306360" cy="135720"/>
                <wp:effectExtent l="57150" t="38100" r="0" b="5524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063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5A3C" id="Ink 542" o:spid="_x0000_s1026" type="#_x0000_t75" style="position:absolute;margin-left:446.85pt;margin-top:128.55pt;width:25.85pt;height:12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">
                <v:imagedata r:id="rId15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5626794</wp:posOffset>
                </wp:positionH>
                <wp:positionV relativeFrom="paragraph">
                  <wp:posOffset>1739525</wp:posOffset>
                </wp:positionV>
                <wp:extent cx="70920" cy="114480"/>
                <wp:effectExtent l="38100" t="57150" r="43815" b="571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09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8D2C" id="Ink 541" o:spid="_x0000_s1026" type="#_x0000_t75" style="position:absolute;margin-left:441.8pt;margin-top:135.7pt;width:7.5pt;height:11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">
                <v:imagedata r:id="rId15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5479194</wp:posOffset>
                </wp:positionH>
                <wp:positionV relativeFrom="paragraph">
                  <wp:posOffset>1764365</wp:posOffset>
                </wp:positionV>
                <wp:extent cx="71280" cy="23040"/>
                <wp:effectExtent l="38100" t="38100" r="62230" b="5334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1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076A" id="Ink 540" o:spid="_x0000_s1026" type="#_x0000_t75" style="position:absolute;margin-left:430.5pt;margin-top:138.05pt;width:7.35pt;height:3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">
                <v:imagedata r:id="rId16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5511594</wp:posOffset>
                </wp:positionH>
                <wp:positionV relativeFrom="paragraph">
                  <wp:posOffset>1715405</wp:posOffset>
                </wp:positionV>
                <wp:extent cx="52560" cy="163800"/>
                <wp:effectExtent l="57150" t="38100" r="43180" b="4635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25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2CBD" id="Ink 539" o:spid="_x0000_s1026" type="#_x0000_t75" style="position:absolute;margin-left:433.1pt;margin-top:134.15pt;width:5.8pt;height:14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">
                <v:imagedata r:id="rId16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5334474</wp:posOffset>
                </wp:positionH>
                <wp:positionV relativeFrom="paragraph">
                  <wp:posOffset>1874885</wp:posOffset>
                </wp:positionV>
                <wp:extent cx="114480" cy="79560"/>
                <wp:effectExtent l="38100" t="57150" r="38100" b="5397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44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A3E5F" id="Ink 538" o:spid="_x0000_s1026" type="#_x0000_t75" style="position:absolute;margin-left:419.5pt;margin-top:146.4pt;width:10pt;height:8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">
                <v:imagedata r:id="rId16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5201994</wp:posOffset>
                </wp:positionH>
                <wp:positionV relativeFrom="paragraph">
                  <wp:posOffset>1818365</wp:posOffset>
                </wp:positionV>
                <wp:extent cx="106560" cy="157320"/>
                <wp:effectExtent l="19050" t="38100" r="46355" b="527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65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8FD39" id="Ink 537" o:spid="_x0000_s1026" type="#_x0000_t75" style="position:absolute;margin-left:408.45pt;margin-top:142.3pt;width:10.25pt;height:14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">
                <v:imagedata r:id="rId16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5123514</wp:posOffset>
                </wp:positionH>
                <wp:positionV relativeFrom="paragraph">
                  <wp:posOffset>1837085</wp:posOffset>
                </wp:positionV>
                <wp:extent cx="69840" cy="176040"/>
                <wp:effectExtent l="38100" t="38100" r="45085" b="5270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98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5B06" id="Ink 536" o:spid="_x0000_s1026" type="#_x0000_t75" style="position:absolute;margin-left:402.5pt;margin-top:143.7pt;width:7.25pt;height:1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">
                <v:imagedata r:id="rId16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5019474</wp:posOffset>
                </wp:positionH>
                <wp:positionV relativeFrom="paragraph">
                  <wp:posOffset>1878845</wp:posOffset>
                </wp:positionV>
                <wp:extent cx="116280" cy="195840"/>
                <wp:effectExtent l="57150" t="57150" r="17145" b="5207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62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7274" id="Ink 535" o:spid="_x0000_s1026" type="#_x0000_t75" style="position:absolute;margin-left:394.05pt;margin-top:146.75pt;width:11.5pt;height:17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">
                <v:imagedata r:id="rId17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5792034</wp:posOffset>
                </wp:positionH>
                <wp:positionV relativeFrom="paragraph">
                  <wp:posOffset>1315085</wp:posOffset>
                </wp:positionV>
                <wp:extent cx="134280" cy="98640"/>
                <wp:effectExtent l="38100" t="38100" r="56515" b="5397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4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4AC3" id="Ink 534" o:spid="_x0000_s1026" type="#_x0000_t75" style="position:absolute;margin-left:455.35pt;margin-top:102.25pt;width:12.15pt;height:10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">
                <v:imagedata r:id="rId17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5656674</wp:posOffset>
                </wp:positionH>
                <wp:positionV relativeFrom="paragraph">
                  <wp:posOffset>1341365</wp:posOffset>
                </wp:positionV>
                <wp:extent cx="91800" cy="99000"/>
                <wp:effectExtent l="19050" t="38100" r="60960" b="5397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18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1FA83" id="Ink 533" o:spid="_x0000_s1026" type="#_x0000_t75" style="position:absolute;margin-left:444.75pt;margin-top:104.55pt;width:9pt;height:10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">
                <v:imagedata r:id="rId17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5614914</wp:posOffset>
                </wp:positionH>
                <wp:positionV relativeFrom="paragraph">
                  <wp:posOffset>1246325</wp:posOffset>
                </wp:positionV>
                <wp:extent cx="60480" cy="198360"/>
                <wp:effectExtent l="38100" t="38100" r="53975" b="4953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04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6C826" id="Ink 532" o:spid="_x0000_s1026" type="#_x0000_t75" style="position:absolute;margin-left:441.1pt;margin-top:97.35pt;width:6.45pt;height:17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">
                <v:imagedata r:id="rId17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5319714</wp:posOffset>
                </wp:positionH>
                <wp:positionV relativeFrom="paragraph">
                  <wp:posOffset>1465205</wp:posOffset>
                </wp:positionV>
                <wp:extent cx="76680" cy="39960"/>
                <wp:effectExtent l="57150" t="57150" r="38100" b="5588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66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F431" id="Ink 531" o:spid="_x0000_s1026" type="#_x0000_t75" style="position:absolute;margin-left:417.95pt;margin-top:114.5pt;width:7.9pt;height:5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">
                <v:imagedata r:id="rId17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5347794</wp:posOffset>
                </wp:positionH>
                <wp:positionV relativeFrom="paragraph">
                  <wp:posOffset>1371965</wp:posOffset>
                </wp:positionV>
                <wp:extent cx="58320" cy="168840"/>
                <wp:effectExtent l="38100" t="38100" r="56515" b="603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83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ABD88" id="Ink 530" o:spid="_x0000_s1026" type="#_x0000_t75" style="position:absolute;margin-left:420.25pt;margin-top:107.05pt;width:6.2pt;height: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">
                <v:imagedata r:id="rId18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5192274</wp:posOffset>
                </wp:positionH>
                <wp:positionV relativeFrom="paragraph">
                  <wp:posOffset>1434245</wp:posOffset>
                </wp:positionV>
                <wp:extent cx="73080" cy="184320"/>
                <wp:effectExtent l="57150" t="57150" r="60325" b="6350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30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58042" id="Ink 529" o:spid="_x0000_s1026" type="#_x0000_t75" style="position:absolute;margin-left:407.55pt;margin-top:111.9pt;width:8.3pt;height:1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">
                <v:imagedata r:id="rId18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5029194</wp:posOffset>
                </wp:positionH>
                <wp:positionV relativeFrom="paragraph">
                  <wp:posOffset>1514885</wp:posOffset>
                </wp:positionV>
                <wp:extent cx="67680" cy="119160"/>
                <wp:effectExtent l="38100" t="38100" r="66040" b="5270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76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1360" id="Ink 528" o:spid="_x0000_s1026" type="#_x0000_t75" style="position:absolute;margin-left:394.95pt;margin-top:118.45pt;width:7.55pt;height:11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">
                <v:imagedata r:id="rId18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4741914</wp:posOffset>
                </wp:positionH>
                <wp:positionV relativeFrom="paragraph">
                  <wp:posOffset>1562405</wp:posOffset>
                </wp:positionV>
                <wp:extent cx="255240" cy="143640"/>
                <wp:effectExtent l="38100" t="19050" r="12065" b="6604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52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DA6D4" id="Ink 526" o:spid="_x0000_s1026" type="#_x0000_t75" style="position:absolute;margin-left:372.45pt;margin-top:122.1pt;width:21.6pt;height:13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">
                <v:imagedata r:id="rId18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4227834</wp:posOffset>
                </wp:positionH>
                <wp:positionV relativeFrom="paragraph">
                  <wp:posOffset>1278725</wp:posOffset>
                </wp:positionV>
                <wp:extent cx="185400" cy="148680"/>
                <wp:effectExtent l="57150" t="57150" r="0" b="609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854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31E2C" id="Ink 525" o:spid="_x0000_s1026" type="#_x0000_t75" style="position:absolute;margin-left:331.7pt;margin-top:99.5pt;width:16.65pt;height:14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">
                <v:imagedata r:id="rId189" o:title=""/>
              </v:shape>
            </w:pict>
          </mc:Fallback>
        </mc:AlternateContent>
      </w:r>
      <w:r w:rsidR="002F0D3F">
        <w:rPr>
          <w:rFonts w:ascii="Arial" w:hAnsi="Arial" w:cs="Arial"/>
          <w:b/>
          <w:noProof/>
          <w:lang w:eastAsia="en-AU"/>
        </w:rPr>
        <w:object w:dxaOrig="1440" w:dyaOrig="1440">
          <v:shape id="_x0000_s1050" type="#_x0000_t75" style="position:absolute;margin-left:107.3pt;margin-top:10pt;width:251.75pt;height:246.95pt;z-index:251668480;mso-position-horizontal-relative:text;mso-position-vertical-relative:text">
            <v:imagedata r:id="rId190" o:title=""/>
          </v:shape>
          <o:OLEObject Type="Embed" ProgID="FXDraw.Graphic" ShapeID="_x0000_s1050" DrawAspect="Content" ObjectID="_1551269693" r:id="rId191"/>
        </w:object>
      </w:r>
      <w:r w:rsidR="00712F1A">
        <w:rPr>
          <w:rFonts w:ascii="Arial" w:hAnsi="Arial" w:cs="Arial"/>
          <w:b/>
        </w:rPr>
        <w:br w:type="page"/>
      </w:r>
    </w:p>
    <w:p w:rsidR="00DC0E5A" w:rsidRDefault="00DC0E5A" w:rsidP="00DC0E5A">
      <w:pPr>
        <w:rPr>
          <w:rFonts w:ascii="Times New Roman" w:hAnsi="Times New Roman" w:cs="Times New Roman"/>
          <w:sz w:val="24"/>
          <w:szCs w:val="24"/>
        </w:rPr>
      </w:pPr>
    </w:p>
    <w:p w:rsidR="00DC0E5A" w:rsidRDefault="00DC0E5A" w:rsidP="00DC0E5A">
      <w:pPr>
        <w:rPr>
          <w:rFonts w:ascii="Times New Roman" w:hAnsi="Times New Roman" w:cs="Times New Roman"/>
          <w:sz w:val="24"/>
          <w:szCs w:val="24"/>
        </w:rPr>
      </w:pPr>
    </w:p>
    <w:p w:rsidR="00DC0E5A" w:rsidRDefault="00DC0E5A" w:rsidP="00DC0E5A">
      <w:pPr>
        <w:rPr>
          <w:rFonts w:ascii="Times New Roman" w:hAnsi="Times New Roman" w:cs="Times New Roman"/>
          <w:sz w:val="24"/>
          <w:szCs w:val="24"/>
        </w:rPr>
      </w:pPr>
    </w:p>
    <w:p w:rsidR="00DC0E5A" w:rsidRDefault="00DC0E5A" w:rsidP="00DC0E5A">
      <w:pPr>
        <w:rPr>
          <w:rFonts w:ascii="Times New Roman" w:hAnsi="Times New Roman" w:cs="Times New Roman"/>
          <w:sz w:val="24"/>
          <w:szCs w:val="24"/>
        </w:rPr>
      </w:pPr>
    </w:p>
    <w:p w:rsidR="00DC0E5A" w:rsidRPr="005D79A0" w:rsidRDefault="00DC0E5A" w:rsidP="00DC0E5A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72576" behindDoc="0" locked="1" layoutInCell="0" allowOverlap="0" wp14:anchorId="273049AA" wp14:editId="0286BE27">
            <wp:simplePos x="0" y="0"/>
            <wp:positionH relativeFrom="column">
              <wp:posOffset>254000</wp:posOffset>
            </wp:positionH>
            <wp:positionV relativeFrom="page">
              <wp:posOffset>1022985</wp:posOffset>
            </wp:positionV>
            <wp:extent cx="946785" cy="1015365"/>
            <wp:effectExtent l="0" t="0" r="5715" b="0"/>
            <wp:wrapNone/>
            <wp:docPr id="2" name="Picture 2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" cy="101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679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6799"/>
      </w:tblGrid>
      <w:tr w:rsidR="00DC0E5A" w:rsidRPr="005D79A0" w:rsidTr="00BF3BCC">
        <w:trPr>
          <w:trHeight w:val="1689"/>
        </w:trPr>
        <w:tc>
          <w:tcPr>
            <w:tcW w:w="6799" w:type="dxa"/>
            <w:tcBorders>
              <w:top w:val="nil"/>
              <w:left w:val="nil"/>
              <w:bottom w:val="nil"/>
              <w:right w:val="nil"/>
            </w:tcBorders>
          </w:tcPr>
          <w:p w:rsidR="00DC0E5A" w:rsidRPr="00A00D04" w:rsidRDefault="00DC0E5A" w:rsidP="00BF3BCC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 1</w:t>
            </w:r>
            <w:r>
              <w:rPr>
                <w:b/>
                <w:sz w:val="32"/>
                <w:szCs w:val="32"/>
              </w:rPr>
              <w:t>2</w:t>
            </w:r>
            <w:r w:rsidRPr="00A00D04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 xml:space="preserve">Mathematics </w:t>
            </w:r>
            <w:r w:rsidRPr="00A00D04">
              <w:rPr>
                <w:b/>
                <w:sz w:val="32"/>
                <w:szCs w:val="32"/>
              </w:rPr>
              <w:t>Specialist 201</w:t>
            </w:r>
            <w:r>
              <w:rPr>
                <w:b/>
                <w:sz w:val="32"/>
                <w:szCs w:val="32"/>
              </w:rPr>
              <w:t>7</w:t>
            </w:r>
          </w:p>
          <w:p w:rsidR="00DC0E5A" w:rsidRPr="00A00D04" w:rsidRDefault="00DC0E5A" w:rsidP="00BF3BCC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>
              <w:rPr>
                <w:b/>
                <w:sz w:val="32"/>
                <w:szCs w:val="32"/>
              </w:rPr>
              <w:t>2</w:t>
            </w:r>
            <w:r w:rsidRPr="00A00D04">
              <w:rPr>
                <w:b/>
                <w:sz w:val="32"/>
                <w:szCs w:val="32"/>
              </w:rPr>
              <w:t xml:space="preserve">:  </w:t>
            </w:r>
            <w:r>
              <w:rPr>
                <w:b/>
                <w:sz w:val="32"/>
                <w:szCs w:val="32"/>
              </w:rPr>
              <w:t>Functions and Graph Sketching</w:t>
            </w:r>
          </w:p>
          <w:p w:rsidR="00DC0E5A" w:rsidRPr="005D79A0" w:rsidRDefault="00DC0E5A" w:rsidP="00DC0E5A">
            <w:pPr>
              <w:ind w:left="567" w:hanging="567"/>
              <w:jc w:val="center"/>
            </w:pPr>
            <w:r w:rsidRPr="00A00D04">
              <w:rPr>
                <w:b/>
                <w:sz w:val="32"/>
                <w:szCs w:val="32"/>
              </w:rPr>
              <w:t xml:space="preserve">Resource </w:t>
            </w:r>
            <w:r>
              <w:rPr>
                <w:b/>
                <w:sz w:val="32"/>
                <w:szCs w:val="32"/>
              </w:rPr>
              <w:t>Rich</w:t>
            </w:r>
            <w:r w:rsidRPr="00A00D04">
              <w:rPr>
                <w:b/>
                <w:sz w:val="32"/>
                <w:szCs w:val="32"/>
              </w:rPr>
              <w:t xml:space="preserve"> </w:t>
            </w:r>
          </w:p>
        </w:tc>
      </w:tr>
    </w:tbl>
    <w:p w:rsidR="00DC0E5A" w:rsidRPr="00AE5866" w:rsidRDefault="00DC0E5A" w:rsidP="00DC0E5A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</w:t>
      </w:r>
      <w:r w:rsidR="008269C2" w:rsidRPr="008269C2">
        <w:rPr>
          <w:rFonts w:ascii="Arial" w:hAnsi="Arial" w:cs="Arial"/>
          <w:b/>
          <w:color w:val="FF0000"/>
          <w:sz w:val="24"/>
        </w:rPr>
        <w:t>Solutions</w:t>
      </w:r>
      <w:r w:rsidRPr="00AE5866">
        <w:rPr>
          <w:rFonts w:ascii="Arial" w:hAnsi="Arial" w:cs="Arial"/>
          <w:b/>
        </w:rPr>
        <w:t xml:space="preserve">____________________________    Teacher: </w:t>
      </w:r>
      <w:r>
        <w:rPr>
          <w:rFonts w:ascii="Arial" w:hAnsi="Arial" w:cs="Arial"/>
          <w:b/>
        </w:rPr>
        <w:t>DDA</w:t>
      </w:r>
    </w:p>
    <w:p w:rsidR="00DC0E5A" w:rsidRPr="00AE5866" w:rsidRDefault="00DC0E5A" w:rsidP="00DC0E5A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>
        <w:rPr>
          <w:rFonts w:ascii="Arial" w:hAnsi="Arial" w:cs="Arial"/>
          <w:b/>
        </w:rPr>
        <w:t xml:space="preserve">                     </w:t>
      </w:r>
      <w:r>
        <w:rPr>
          <w:rFonts w:ascii="Arial" w:hAnsi="Arial" w:cs="Arial"/>
          <w:b/>
        </w:rPr>
        <w:tab/>
      </w:r>
      <w:r w:rsidR="006F7317">
        <w:rPr>
          <w:rFonts w:ascii="Arial" w:hAnsi="Arial" w:cs="Arial"/>
          <w:b/>
        </w:rPr>
        <w:t>20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DC0E5A" w:rsidRDefault="00DC0E5A" w:rsidP="00DC0E5A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ab/>
      </w:r>
      <w:r w:rsidR="006F7317">
        <w:rPr>
          <w:rFonts w:ascii="Arial" w:hAnsi="Arial" w:cs="Arial"/>
          <w:b/>
        </w:rPr>
        <w:t>2</w:t>
      </w:r>
      <w:r w:rsidR="0013710F">
        <w:rPr>
          <w:rFonts w:ascii="Arial" w:hAnsi="Arial" w:cs="Arial"/>
          <w:b/>
        </w:rPr>
        <w:t>3</w:t>
      </w:r>
      <w:r w:rsidRPr="00AE5866">
        <w:rPr>
          <w:rFonts w:ascii="Arial" w:hAnsi="Arial" w:cs="Arial"/>
          <w:b/>
        </w:rPr>
        <w:t xml:space="preserve"> minutes</w:t>
      </w:r>
    </w:p>
    <w:p w:rsidR="00DC0E5A" w:rsidRDefault="00DC0E5A" w:rsidP="00DC0E5A">
      <w:pPr>
        <w:spacing w:after="0"/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E5866">
        <w:rPr>
          <w:rFonts w:ascii="Arial" w:hAnsi="Arial" w:cs="Arial"/>
        </w:rPr>
        <w:t>You</w:t>
      </w:r>
      <w:r w:rsidR="0013710F">
        <w:rPr>
          <w:rFonts w:ascii="Arial" w:hAnsi="Arial" w:cs="Arial"/>
        </w:rPr>
        <w:t xml:space="preserve"> are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permitted </w:t>
      </w:r>
      <w:r w:rsidR="0013710F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A4 pages of notes and your calculators. Show your working where appropriate remembering you must show working for questions worth more than 2 marks.</w:t>
      </w:r>
    </w:p>
    <w:p w:rsidR="00DC0E5A" w:rsidRDefault="00DC0E5A" w:rsidP="00DC0E5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Pr="00AE5866">
        <w:rPr>
          <w:rFonts w:ascii="Arial" w:hAnsi="Arial" w:cs="Arial"/>
        </w:rPr>
        <w:t xml:space="preserve"> </w:t>
      </w:r>
    </w:p>
    <w:p w:rsidR="00DC0E5A" w:rsidRDefault="00DC0E5A" w:rsidP="00DC0E5A">
      <w:pPr>
        <w:rPr>
          <w:rFonts w:ascii="Arial" w:hAnsi="Arial" w:cs="Arial"/>
          <w:b/>
        </w:rPr>
      </w:pPr>
      <w:r w:rsidRPr="00215FE2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[1</w:t>
      </w:r>
      <w:r w:rsidRPr="00215FE2">
        <w:rPr>
          <w:rFonts w:ascii="Arial" w:hAnsi="Arial" w:cs="Arial"/>
          <w:b/>
        </w:rPr>
        <w:t xml:space="preserve"> mark]</w:t>
      </w:r>
    </w:p>
    <w:p w:rsidR="00DC0E5A" w:rsidRDefault="00DC0E5A" w:rsidP="00DC0E5A">
      <w:pPr>
        <w:pStyle w:val="NL"/>
        <w:spacing w:before="120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Circle all of the choices A-E which are true of the following statement.</w:t>
      </w:r>
    </w:p>
    <w:p w:rsidR="00DC0E5A" w:rsidRPr="007C1262" w:rsidRDefault="00DC0E5A" w:rsidP="00DC0E5A">
      <w:pPr>
        <w:pStyle w:val="NL"/>
        <w:spacing w:before="120"/>
        <w:rPr>
          <w:rFonts w:ascii="Arial" w:eastAsiaTheme="minorEastAsia" w:hAnsi="Arial" w:cs="Arial"/>
          <w:sz w:val="22"/>
          <w:szCs w:val="22"/>
          <w:lang w:eastAsia="ja-JP"/>
        </w:rPr>
      </w:pPr>
      <w:r w:rsidRPr="007C1262">
        <w:rPr>
          <w:rFonts w:ascii="Arial" w:eastAsiaTheme="minorEastAsia" w:hAnsi="Arial" w:cs="Arial"/>
          <w:sz w:val="22"/>
          <w:szCs w:val="22"/>
          <w:lang w:eastAsia="ja-JP"/>
        </w:rPr>
        <w:t>A function can be identified as one-to-one if, for all values in the domain,</w:t>
      </w:r>
    </w:p>
    <w:p w:rsidR="00DC0E5A" w:rsidRDefault="008269C2" w:rsidP="00DC0E5A">
      <w:pPr>
        <w:pStyle w:val="NLLL2COL"/>
      </w:pPr>
      <w:r>
        <w:rPr>
          <w:noProof/>
          <w:lang w:eastAsia="en-AU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4399557</wp:posOffset>
            </wp:positionH>
            <wp:positionV relativeFrom="paragraph">
              <wp:posOffset>205704</wp:posOffset>
            </wp:positionV>
            <wp:extent cx="807643" cy="388375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643" cy="38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5A" w:rsidRPr="00107C70">
        <w:rPr>
          <w:rStyle w:val="NLLLNUM"/>
          <w:rFonts w:eastAsiaTheme="majorEastAsia"/>
        </w:rPr>
        <w:t>A</w:t>
      </w:r>
      <w:r w:rsidR="00DC0E5A">
        <w:tab/>
      </w:r>
      <w:r w:rsidR="00DC0E5A" w:rsidRPr="00CC1D44">
        <w:rPr>
          <w:position w:val="-20"/>
        </w:rPr>
        <w:object w:dxaOrig="700" w:dyaOrig="520">
          <v:shape id="_x0000_i1032" type="#_x0000_t75" style="width:35pt;height:26pt" o:ole="">
            <v:imagedata r:id="rId193" o:title=""/>
          </v:shape>
          <o:OLEObject Type="Embed" ProgID="Equation.DSMT4" ShapeID="_x0000_i1032" DrawAspect="Content" ObjectID="_1551269684" r:id="rId194"/>
        </w:object>
      </w:r>
      <w:r w:rsidR="00DC0E5A">
        <w:t>.</w:t>
      </w:r>
      <w:r w:rsidR="00DC0E5A">
        <w:tab/>
      </w:r>
      <w:r w:rsidR="00DC0E5A" w:rsidRPr="008269C2">
        <w:rPr>
          <w:rStyle w:val="NLLLNUM"/>
          <w:rFonts w:eastAsiaTheme="majorEastAsia"/>
          <w:color w:val="FF0000"/>
        </w:rPr>
        <w:t>B</w:t>
      </w:r>
      <w:r w:rsidR="00DC0E5A" w:rsidRPr="008269C2">
        <w:rPr>
          <w:color w:val="FF0000"/>
        </w:rPr>
        <w:tab/>
      </w:r>
      <w:r w:rsidR="00DC0E5A" w:rsidRPr="00137C8C">
        <w:rPr>
          <w:position w:val="-20"/>
        </w:rPr>
        <w:object w:dxaOrig="700" w:dyaOrig="520">
          <v:shape id="_x0000_i1033" type="#_x0000_t75" style="width:35pt;height:26pt" o:ole="">
            <v:imagedata r:id="rId195" o:title=""/>
          </v:shape>
          <o:OLEObject Type="Embed" ProgID="Equation.DSMT4" ShapeID="_x0000_i1033" DrawAspect="Content" ObjectID="_1551269685" r:id="rId196"/>
        </w:object>
      </w:r>
      <w:r w:rsidR="00DC0E5A">
        <w:t>.</w:t>
      </w:r>
      <w:r w:rsidR="00DC0E5A">
        <w:tab/>
      </w:r>
      <w:r w:rsidR="00DC0E5A" w:rsidRPr="00107C70">
        <w:rPr>
          <w:rStyle w:val="NLLLNUM"/>
          <w:rFonts w:eastAsiaTheme="majorEastAsia"/>
        </w:rPr>
        <w:t>C</w:t>
      </w:r>
      <w:r w:rsidR="00DC0E5A">
        <w:tab/>
      </w:r>
      <w:r w:rsidR="00DC0E5A" w:rsidRPr="00C33462">
        <w:rPr>
          <w:position w:val="-22"/>
        </w:rPr>
        <w:object w:dxaOrig="840" w:dyaOrig="580">
          <v:shape id="_x0000_i1034" type="#_x0000_t75" style="width:42pt;height:29pt" o:ole="">
            <v:imagedata r:id="rId197" o:title=""/>
          </v:shape>
          <o:OLEObject Type="Embed" ProgID="Equation.DSMT4" ShapeID="_x0000_i1034" DrawAspect="Content" ObjectID="_1551269686" r:id="rId198"/>
        </w:object>
      </w:r>
      <w:r w:rsidR="00DC0E5A">
        <w:t>.</w:t>
      </w:r>
    </w:p>
    <w:p w:rsidR="00DC0E5A" w:rsidRDefault="00DC0E5A" w:rsidP="00DC0E5A">
      <w:pPr>
        <w:pStyle w:val="NLLL2COL"/>
      </w:pPr>
      <w:r w:rsidRPr="00107C70">
        <w:rPr>
          <w:rStyle w:val="NLLLNUM"/>
          <w:rFonts w:eastAsiaTheme="majorEastAsia"/>
        </w:rPr>
        <w:t>D</w:t>
      </w:r>
      <w:r>
        <w:tab/>
      </w:r>
      <w:r w:rsidRPr="001962DD">
        <w:rPr>
          <w:position w:val="-20"/>
        </w:rPr>
        <w:object w:dxaOrig="800" w:dyaOrig="540">
          <v:shape id="_x0000_i1035" type="#_x0000_t75" style="width:40pt;height:27pt" o:ole="">
            <v:imagedata r:id="rId199" o:title=""/>
          </v:shape>
          <o:OLEObject Type="Embed" ProgID="Equation.DSMT4" ShapeID="_x0000_i1035" DrawAspect="Content" ObjectID="_1551269687" r:id="rId200"/>
        </w:object>
      </w:r>
      <w:r>
        <w:t>.</w:t>
      </w:r>
      <w:r>
        <w:tab/>
      </w:r>
      <w:r w:rsidRPr="008269C2">
        <w:rPr>
          <w:rStyle w:val="NLLLNUM"/>
          <w:rFonts w:eastAsiaTheme="majorEastAsia"/>
          <w:color w:val="FF0000"/>
        </w:rPr>
        <w:t>E</w:t>
      </w:r>
      <w:r w:rsidRPr="008269C2">
        <w:rPr>
          <w:color w:val="FF0000"/>
        </w:rPr>
        <w:tab/>
      </w:r>
      <w:r w:rsidRPr="007C1262">
        <w:rPr>
          <w:position w:val="-22"/>
        </w:rPr>
        <w:object w:dxaOrig="639" w:dyaOrig="560">
          <v:shape id="_x0000_i1036" type="#_x0000_t75" style="width:31.95pt;height:28pt" o:ole="">
            <v:imagedata r:id="rId201" o:title=""/>
          </v:shape>
          <o:OLEObject Type="Embed" ProgID="Equation.DSMT4" ShapeID="_x0000_i1036" DrawAspect="Content" ObjectID="_1551269688" r:id="rId202"/>
        </w:object>
      </w:r>
      <w:r>
        <w:t>.</w:t>
      </w:r>
    </w:p>
    <w:p w:rsidR="00DC0E5A" w:rsidRDefault="00DC0E5A" w:rsidP="00DC0E5A">
      <w:pPr>
        <w:pStyle w:val="NLLL2COL"/>
      </w:pPr>
    </w:p>
    <w:p w:rsidR="00DC0E5A" w:rsidRDefault="00DC0E5A" w:rsidP="00DC0E5A">
      <w:pPr>
        <w:rPr>
          <w:rFonts w:ascii="Arial" w:hAnsi="Arial" w:cs="Arial"/>
          <w:b/>
        </w:rPr>
      </w:pPr>
      <w:r w:rsidRPr="00215FE2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[1, 2 = 3</w:t>
      </w:r>
      <w:r w:rsidRPr="00215FE2">
        <w:rPr>
          <w:rFonts w:ascii="Arial" w:hAnsi="Arial" w:cs="Arial"/>
          <w:b/>
        </w:rPr>
        <w:t xml:space="preserve"> mark]</w:t>
      </w:r>
    </w:p>
    <w:p w:rsidR="00DC0E5A" w:rsidRDefault="00DC0E5A" w:rsidP="00DC0E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Is the function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Arial" w:hAnsi="Arial" w:cs="Arial"/>
        </w:rPr>
        <w:t xml:space="preserve"> one-to-one?</w:t>
      </w:r>
    </w:p>
    <w:p w:rsidR="00DC0E5A" w:rsidRPr="00B70DC1" w:rsidRDefault="00DC0E5A" w:rsidP="00DC0E5A">
      <w:pPr>
        <w:rPr>
          <w:rFonts w:ascii="Arial" w:hAnsi="Arial" w:cs="Arial"/>
        </w:rPr>
      </w:pPr>
      <w:r>
        <w:rPr>
          <w:rFonts w:ascii="Arial" w:hAnsi="Arial" w:cs="Arial"/>
        </w:rPr>
        <w:t>Justify your answer.</w:t>
      </w:r>
    </w:p>
    <w:p w:rsidR="00DC0E5A" w:rsidRDefault="008269C2" w:rsidP="00DC0E5A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margin">
              <wp:posOffset>-638</wp:posOffset>
            </wp:positionH>
            <wp:positionV relativeFrom="paragraph">
              <wp:posOffset>1896</wp:posOffset>
            </wp:positionV>
            <wp:extent cx="4752975" cy="2856230"/>
            <wp:effectExtent l="0" t="0" r="9525" b="127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E5A" w:rsidRDefault="00DC0E5A" w:rsidP="00DC0E5A">
      <w:pPr>
        <w:rPr>
          <w:rFonts w:ascii="Arial" w:hAnsi="Arial" w:cs="Arial"/>
          <w:b/>
        </w:rPr>
      </w:pPr>
    </w:p>
    <w:p w:rsidR="00DC0E5A" w:rsidRDefault="007B5D96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1997634</wp:posOffset>
                </wp:positionH>
                <wp:positionV relativeFrom="paragraph">
                  <wp:posOffset>2248668</wp:posOffset>
                </wp:positionV>
                <wp:extent cx="168480" cy="35280"/>
                <wp:effectExtent l="57150" t="19050" r="41275" b="412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8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70E5" id="Ink 68" o:spid="_x0000_s1026" type="#_x0000_t75" style="position:absolute;margin-left:156.5pt;margin-top:176.55pt;width:14.55pt;height:4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">
                <v:imagedata r:id="rId20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2076474</wp:posOffset>
                </wp:positionH>
                <wp:positionV relativeFrom="paragraph">
                  <wp:posOffset>2146428</wp:posOffset>
                </wp:positionV>
                <wp:extent cx="75960" cy="141840"/>
                <wp:effectExtent l="38100" t="38100" r="57785" b="4889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59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B8C0" id="Ink 255" o:spid="_x0000_s1026" type="#_x0000_t75" style="position:absolute;margin-left:162.4pt;margin-top:168.3pt;width:7.55pt;height:12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">
                <v:imagedata r:id="rId20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2062794</wp:posOffset>
                </wp:positionH>
                <wp:positionV relativeFrom="paragraph">
                  <wp:posOffset>2166228</wp:posOffset>
                </wp:positionV>
                <wp:extent cx="61200" cy="160560"/>
                <wp:effectExtent l="38100" t="57150" r="53340" b="4953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1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0E4F1" id="Ink 254" o:spid="_x0000_s1026" type="#_x0000_t75" style="position:absolute;margin-left:161.85pt;margin-top:169.9pt;width:6.25pt;height:14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">
                <v:imagedata r:id="rId20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4186794</wp:posOffset>
                </wp:positionH>
                <wp:positionV relativeFrom="paragraph">
                  <wp:posOffset>672588</wp:posOffset>
                </wp:positionV>
                <wp:extent cx="190800" cy="52560"/>
                <wp:effectExtent l="57150" t="38100" r="38100" b="622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0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7FA0" id="Ink 253" o:spid="_x0000_s1026" type="#_x0000_t75" style="position:absolute;margin-left:328.7pt;margin-top:52.2pt;width:16.75pt;height:6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">
                <v:imagedata r:id="rId21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4282554</wp:posOffset>
                </wp:positionH>
                <wp:positionV relativeFrom="paragraph">
                  <wp:posOffset>604908</wp:posOffset>
                </wp:positionV>
                <wp:extent cx="84600" cy="157320"/>
                <wp:effectExtent l="57150" t="38100" r="48895" b="527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46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DC8B8" id="Ink 252" o:spid="_x0000_s1026" type="#_x0000_t75" style="position:absolute;margin-left:336.3pt;margin-top:47pt;width:8.3pt;height:13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">
                <v:imagedata r:id="rId21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4292994</wp:posOffset>
                </wp:positionH>
                <wp:positionV relativeFrom="paragraph">
                  <wp:posOffset>592668</wp:posOffset>
                </wp:positionV>
                <wp:extent cx="45360" cy="151200"/>
                <wp:effectExtent l="57150" t="38100" r="50165" b="584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3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2C2AD" id="Ink 251" o:spid="_x0000_s1026" type="#_x0000_t75" style="position:absolute;margin-left:337.4pt;margin-top:45.65pt;width:5.35pt;height:13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">
                <v:imagedata r:id="rId21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3727434</wp:posOffset>
                </wp:positionH>
                <wp:positionV relativeFrom="paragraph">
                  <wp:posOffset>674028</wp:posOffset>
                </wp:positionV>
                <wp:extent cx="230760" cy="104400"/>
                <wp:effectExtent l="38100" t="19050" r="36195" b="482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0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8171" id="Ink 250" o:spid="_x0000_s1026" type="#_x0000_t75" style="position:absolute;margin-left:292.95pt;margin-top:52.6pt;width:19.2pt;height:9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">
                <v:imagedata r:id="rId21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3581994</wp:posOffset>
                </wp:positionH>
                <wp:positionV relativeFrom="paragraph">
                  <wp:posOffset>562428</wp:posOffset>
                </wp:positionV>
                <wp:extent cx="120960" cy="312120"/>
                <wp:effectExtent l="38100" t="57150" r="50800" b="5016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096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66690" id="Ink 249" o:spid="_x0000_s1026" type="#_x0000_t75" style="position:absolute;margin-left:281.5pt;margin-top:43.1pt;width:10.55pt;height:26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">
                <v:imagedata r:id="rId21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3178074</wp:posOffset>
                </wp:positionH>
                <wp:positionV relativeFrom="paragraph">
                  <wp:posOffset>607788</wp:posOffset>
                </wp:positionV>
                <wp:extent cx="13320" cy="14760"/>
                <wp:effectExtent l="38100" t="38100" r="63500" b="615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3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E609F" id="Ink 248" o:spid="_x0000_s1026" type="#_x0000_t75" style="position:absolute;margin-left:249pt;margin-top:46.85pt;width:3.25pt;height:2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">
                <v:imagedata r:id="rId22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3187794</wp:posOffset>
                </wp:positionH>
                <wp:positionV relativeFrom="paragraph">
                  <wp:posOffset>732348</wp:posOffset>
                </wp:positionV>
                <wp:extent cx="232200" cy="101160"/>
                <wp:effectExtent l="38100" t="38100" r="53975" b="5143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322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6B41" id="Ink 247" o:spid="_x0000_s1026" type="#_x0000_t75" style="position:absolute;margin-left:250.5pt;margin-top:56.65pt;width:19.6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">
                <v:imagedata r:id="rId22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2992314</wp:posOffset>
                </wp:positionH>
                <wp:positionV relativeFrom="paragraph">
                  <wp:posOffset>747828</wp:posOffset>
                </wp:positionV>
                <wp:extent cx="150120" cy="73440"/>
                <wp:effectExtent l="0" t="57150" r="40640" b="6032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01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8AD63" id="Ink 246" o:spid="_x0000_s1026" type="#_x0000_t75" style="position:absolute;margin-left:234.95pt;margin-top:57.8pt;width:13.15pt;height:7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">
                <v:imagedata r:id="rId22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3026154</wp:posOffset>
                </wp:positionH>
                <wp:positionV relativeFrom="paragraph">
                  <wp:posOffset>660348</wp:posOffset>
                </wp:positionV>
                <wp:extent cx="1440" cy="135720"/>
                <wp:effectExtent l="57150" t="38100" r="55880" b="3619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F5B7D" id="Ink 245" o:spid="_x0000_s1026" type="#_x0000_t75" style="position:absolute;margin-left:237.3pt;margin-top:51.35pt;width:2.2pt;height:11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">
                <v:imagedata r:id="rId22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2886474</wp:posOffset>
                </wp:positionH>
                <wp:positionV relativeFrom="paragraph">
                  <wp:posOffset>743148</wp:posOffset>
                </wp:positionV>
                <wp:extent cx="86760" cy="81360"/>
                <wp:effectExtent l="57150" t="57150" r="46990" b="5207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6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306A3" id="Ink 244" o:spid="_x0000_s1026" type="#_x0000_t75" style="position:absolute;margin-left:226.2pt;margin-top:57.4pt;width:8.65pt;height:8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">
                <v:imagedata r:id="rId22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2747874</wp:posOffset>
                </wp:positionH>
                <wp:positionV relativeFrom="paragraph">
                  <wp:posOffset>754668</wp:posOffset>
                </wp:positionV>
                <wp:extent cx="66240" cy="76320"/>
                <wp:effectExtent l="38100" t="38100" r="48260" b="571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62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B8DD" id="Ink 243" o:spid="_x0000_s1026" type="#_x0000_t75" style="position:absolute;margin-left:215.25pt;margin-top:58.35pt;width:6.8pt;height:8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">
                <v:imagedata r:id="rId23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2647794</wp:posOffset>
                </wp:positionH>
                <wp:positionV relativeFrom="paragraph">
                  <wp:posOffset>673308</wp:posOffset>
                </wp:positionV>
                <wp:extent cx="12240" cy="28080"/>
                <wp:effectExtent l="57150" t="38100" r="45085" b="482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8BEA" id="Ink 242" o:spid="_x0000_s1026" type="#_x0000_t75" style="position:absolute;margin-left:207.4pt;margin-top:52.1pt;width:2.8pt;height:3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">
                <v:imagedata r:id="rId23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2507394</wp:posOffset>
                </wp:positionH>
                <wp:positionV relativeFrom="paragraph">
                  <wp:posOffset>753588</wp:posOffset>
                </wp:positionV>
                <wp:extent cx="136080" cy="93240"/>
                <wp:effectExtent l="19050" t="38100" r="35560" b="596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6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BD0E" id="Ink 241" o:spid="_x0000_s1026" type="#_x0000_t75" style="position:absolute;margin-left:196.95pt;margin-top:58.5pt;width:11.7pt;height:9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">
                <v:imagedata r:id="rId23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2490834</wp:posOffset>
                </wp:positionH>
                <wp:positionV relativeFrom="paragraph">
                  <wp:posOffset>656028</wp:posOffset>
                </wp:positionV>
                <wp:extent cx="53640" cy="262080"/>
                <wp:effectExtent l="19050" t="38100" r="60960" b="431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36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B87E7" id="Ink 240" o:spid="_x0000_s1026" type="#_x0000_t75" style="position:absolute;margin-left:195.05pt;margin-top:50.55pt;width:6.15pt;height:22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">
                <v:imagedata r:id="rId23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2394354</wp:posOffset>
                </wp:positionH>
                <wp:positionV relativeFrom="paragraph">
                  <wp:posOffset>670068</wp:posOffset>
                </wp:positionV>
                <wp:extent cx="4680" cy="18360"/>
                <wp:effectExtent l="57150" t="38100" r="52705" b="584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BDBE" id="Ink 239" o:spid="_x0000_s1026" type="#_x0000_t75" style="position:absolute;margin-left:187.3pt;margin-top:51.9pt;width:2.55pt;height:3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">
                <v:imagedata r:id="rId23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2258634</wp:posOffset>
                </wp:positionH>
                <wp:positionV relativeFrom="paragraph">
                  <wp:posOffset>768708</wp:posOffset>
                </wp:positionV>
                <wp:extent cx="142560" cy="79200"/>
                <wp:effectExtent l="19050" t="57150" r="48260" b="546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25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30AF5" id="Ink 238" o:spid="_x0000_s1026" type="#_x0000_t75" style="position:absolute;margin-left:177.3pt;margin-top:59.6pt;width:12.45pt;height:8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">
                <v:imagedata r:id="rId24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2267634</wp:posOffset>
                </wp:positionH>
                <wp:positionV relativeFrom="paragraph">
                  <wp:posOffset>689148</wp:posOffset>
                </wp:positionV>
                <wp:extent cx="28440" cy="143280"/>
                <wp:effectExtent l="38100" t="38100" r="48260" b="4762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8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D1C5" id="Ink 237" o:spid="_x0000_s1026" type="#_x0000_t75" style="position:absolute;margin-left:177.8pt;margin-top:53.35pt;width:4pt;height:12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">
                <v:imagedata r:id="rId24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2124354</wp:posOffset>
                </wp:positionH>
                <wp:positionV relativeFrom="paragraph">
                  <wp:posOffset>740268</wp:posOffset>
                </wp:positionV>
                <wp:extent cx="71280" cy="157680"/>
                <wp:effectExtent l="57150" t="57150" r="43180" b="520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1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56A0" id="Ink 236" o:spid="_x0000_s1026" type="#_x0000_t75" style="position:absolute;margin-left:166.15pt;margin-top:57.25pt;width:7.75pt;height:14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">
                <v:imagedata r:id="rId24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1961274</wp:posOffset>
                </wp:positionH>
                <wp:positionV relativeFrom="paragraph">
                  <wp:posOffset>779868</wp:posOffset>
                </wp:positionV>
                <wp:extent cx="77400" cy="97200"/>
                <wp:effectExtent l="57150" t="38100" r="56515" b="552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74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4452" id="Ink 235" o:spid="_x0000_s1026" type="#_x0000_t75" style="position:absolute;margin-left:153.5pt;margin-top:60.5pt;width:8.1pt;height:9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">
                <v:imagedata r:id="rId24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1891434</wp:posOffset>
                </wp:positionH>
                <wp:positionV relativeFrom="paragraph">
                  <wp:posOffset>681588</wp:posOffset>
                </wp:positionV>
                <wp:extent cx="24120" cy="18360"/>
                <wp:effectExtent l="38100" t="38100" r="52705" b="584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1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D926C" id="Ink 234" o:spid="_x0000_s1026" type="#_x0000_t75" style="position:absolute;margin-left:148.35pt;margin-top:52.55pt;width:3pt;height:3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">
                <v:imagedata r:id="rId24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1801074</wp:posOffset>
                </wp:positionH>
                <wp:positionV relativeFrom="paragraph">
                  <wp:posOffset>780588</wp:posOffset>
                </wp:positionV>
                <wp:extent cx="79200" cy="353160"/>
                <wp:effectExtent l="19050" t="38100" r="54610" b="469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92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ED4FE" id="Ink 233" o:spid="_x0000_s1026" type="#_x0000_t75" style="position:absolute;margin-left:141.25pt;margin-top:60.65pt;width:7.8pt;height:29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">
                <v:imagedata r:id="rId25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1532514</wp:posOffset>
                </wp:positionH>
                <wp:positionV relativeFrom="paragraph">
                  <wp:posOffset>636228</wp:posOffset>
                </wp:positionV>
                <wp:extent cx="218880" cy="224640"/>
                <wp:effectExtent l="38100" t="38100" r="48260" b="425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88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4E4F" id="Ink 232" o:spid="_x0000_s1026" type="#_x0000_t75" style="position:absolute;margin-left:120.05pt;margin-top:49.4pt;width:18.6pt;height:18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">
                <v:imagedata r:id="rId25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1367634</wp:posOffset>
                </wp:positionH>
                <wp:positionV relativeFrom="paragraph">
                  <wp:posOffset>837828</wp:posOffset>
                </wp:positionV>
                <wp:extent cx="178920" cy="136440"/>
                <wp:effectExtent l="38100" t="19050" r="50165" b="546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789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BBE2" id="Ink 231" o:spid="_x0000_s1026" type="#_x0000_t75" style="position:absolute;margin-left:106.75pt;margin-top:65.05pt;width:16pt;height:12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">
                <v:imagedata r:id="rId25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1848954</wp:posOffset>
                </wp:positionH>
                <wp:positionV relativeFrom="paragraph">
                  <wp:posOffset>1686348</wp:posOffset>
                </wp:positionV>
                <wp:extent cx="196920" cy="231840"/>
                <wp:effectExtent l="57150" t="38100" r="50800" b="539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969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FCEF" id="Ink 230" o:spid="_x0000_s1026" type="#_x0000_t75" style="position:absolute;margin-left:144.8pt;margin-top:132.35pt;width:16.8pt;height:19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">
                <v:imagedata r:id="rId25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4582074</wp:posOffset>
                </wp:positionH>
                <wp:positionV relativeFrom="paragraph">
                  <wp:posOffset>1580868</wp:posOffset>
                </wp:positionV>
                <wp:extent cx="330480" cy="362160"/>
                <wp:effectExtent l="38100" t="38100" r="50800" b="571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304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3BA82" id="Ink 228" o:spid="_x0000_s1026" type="#_x0000_t75" style="position:absolute;margin-left:360.05pt;margin-top:123.7pt;width:27.6pt;height:30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">
                <v:imagedata r:id="rId259" o:title=""/>
              </v:shape>
            </w:pict>
          </mc:Fallback>
        </mc:AlternateContent>
      </w:r>
      <w:r w:rsidR="00DC0E5A">
        <w:rPr>
          <w:rFonts w:ascii="Arial" w:hAnsi="Arial" w:cs="Arial"/>
          <w:b/>
        </w:rPr>
        <w:br w:type="page"/>
      </w:r>
    </w:p>
    <w:p w:rsidR="00DC0E5A" w:rsidRDefault="00DC0E5A" w:rsidP="00DC0E5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9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 [1, 1, 3, 3, 2 = 10 marks]</w:t>
      </w:r>
    </w:p>
    <w:p w:rsidR="00DC0E5A" w:rsidRDefault="00DC0E5A" w:rsidP="00DC0E5A">
      <w:r>
        <w:rPr>
          <w:rFonts w:ascii="Arial" w:hAnsi="Arial" w:cs="Arial"/>
        </w:rPr>
        <w:t xml:space="preserve">Given </w:t>
      </w:r>
      <w:r w:rsidRPr="00A121BA">
        <w:rPr>
          <w:position w:val="-20"/>
        </w:rPr>
        <w:object w:dxaOrig="1840" w:dyaOrig="540">
          <v:shape id="_x0000_i1037" type="#_x0000_t75" style="width:92pt;height:27pt" o:ole="">
            <v:imagedata r:id="rId260" o:title=""/>
          </v:shape>
          <o:OLEObject Type="Embed" ProgID="Equation.DSMT4" ShapeID="_x0000_i1037" DrawAspect="Content" ObjectID="_1551269689" r:id="rId261"/>
        </w:object>
      </w:r>
      <w:r>
        <w:t xml:space="preserve"> </w:t>
      </w:r>
    </w:p>
    <w:p w:rsidR="00DC0E5A" w:rsidRPr="00DC0E5A" w:rsidRDefault="008269C2" w:rsidP="00DC0E5A">
      <w:pPr>
        <w:pStyle w:val="ListParagraph"/>
        <w:numPr>
          <w:ilvl w:val="0"/>
          <w:numId w:val="43"/>
        </w:num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1526457</wp:posOffset>
            </wp:positionH>
            <wp:positionV relativeFrom="paragraph">
              <wp:posOffset>141832</wp:posOffset>
            </wp:positionV>
            <wp:extent cx="719452" cy="307592"/>
            <wp:effectExtent l="0" t="0" r="508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56" cy="3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5A" w:rsidRPr="009968B4">
        <w:rPr>
          <w:rFonts w:ascii="Arial" w:hAnsi="Arial" w:cs="Arial"/>
        </w:rPr>
        <w:t>F</w:t>
      </w:r>
      <w:r w:rsidR="00DC0E5A" w:rsidRPr="00DC0E5A">
        <w:rPr>
          <w:rFonts w:ascii="Arial" w:hAnsi="Arial" w:cs="Arial"/>
        </w:rPr>
        <w:t>ind the following:</w:t>
      </w:r>
    </w:p>
    <w:p w:rsidR="00DC0E5A" w:rsidRPr="00D3413E" w:rsidRDefault="008269C2" w:rsidP="00D3413E">
      <w:pPr>
        <w:pStyle w:val="ListParagraph"/>
        <w:numPr>
          <w:ilvl w:val="1"/>
          <w:numId w:val="43"/>
        </w:num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3991162</wp:posOffset>
            </wp:positionH>
            <wp:positionV relativeFrom="paragraph">
              <wp:posOffset>8255</wp:posOffset>
            </wp:positionV>
            <wp:extent cx="1657060" cy="301822"/>
            <wp:effectExtent l="0" t="0" r="635" b="317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060" cy="301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5A" w:rsidRPr="00D3413E">
        <w:rPr>
          <w:rFonts w:ascii="Arial" w:hAnsi="Arial" w:cs="Arial"/>
        </w:rPr>
        <w:t>Intercepts:</w:t>
      </w:r>
      <w:r w:rsidRPr="008269C2">
        <w:rPr>
          <w:noProof/>
          <w:lang w:eastAsia="en-AU"/>
        </w:rPr>
        <w:t xml:space="preserve"> </w:t>
      </w:r>
    </w:p>
    <w:p w:rsidR="00D3413E" w:rsidRDefault="00D3413E" w:rsidP="00DC0E5A">
      <w:pPr>
        <w:rPr>
          <w:rFonts w:ascii="Arial" w:hAnsi="Arial" w:cs="Arial"/>
        </w:rPr>
      </w:pPr>
    </w:p>
    <w:p w:rsidR="00DC0E5A" w:rsidRPr="00D3413E" w:rsidRDefault="008269C2" w:rsidP="00D3413E">
      <w:pPr>
        <w:pStyle w:val="ListParagraph"/>
        <w:numPr>
          <w:ilvl w:val="1"/>
          <w:numId w:val="43"/>
        </w:num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posOffset>2306249</wp:posOffset>
            </wp:positionH>
            <wp:positionV relativeFrom="paragraph">
              <wp:posOffset>11152</wp:posOffset>
            </wp:positionV>
            <wp:extent cx="2090801" cy="505937"/>
            <wp:effectExtent l="0" t="0" r="5080" b="889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258" cy="510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5A" w:rsidRPr="00D3413E">
        <w:rPr>
          <w:rFonts w:ascii="Arial" w:hAnsi="Arial" w:cs="Arial"/>
        </w:rPr>
        <w:t>Vertical asymptotes:</w:t>
      </w:r>
      <w:r w:rsidRPr="008269C2">
        <w:rPr>
          <w:noProof/>
          <w:lang w:eastAsia="en-AU"/>
        </w:rPr>
        <w:t xml:space="preserve"> </w:t>
      </w:r>
    </w:p>
    <w:p w:rsidR="00D3413E" w:rsidRDefault="00D3413E" w:rsidP="00DC0E5A">
      <w:pPr>
        <w:rPr>
          <w:rFonts w:ascii="Arial" w:hAnsi="Arial" w:cs="Arial"/>
        </w:rPr>
      </w:pPr>
    </w:p>
    <w:p w:rsidR="00D3413E" w:rsidRDefault="00D3413E" w:rsidP="00DC0E5A">
      <w:pPr>
        <w:rPr>
          <w:rFonts w:ascii="Arial" w:hAnsi="Arial" w:cs="Arial"/>
        </w:rPr>
      </w:pPr>
    </w:p>
    <w:p w:rsidR="00DC0E5A" w:rsidRPr="00D3413E" w:rsidRDefault="008269C2" w:rsidP="00D3413E">
      <w:pPr>
        <w:pStyle w:val="ListParagraph"/>
        <w:numPr>
          <w:ilvl w:val="1"/>
          <w:numId w:val="43"/>
        </w:num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412465</wp:posOffset>
            </wp:positionH>
            <wp:positionV relativeFrom="paragraph">
              <wp:posOffset>315111</wp:posOffset>
            </wp:positionV>
            <wp:extent cx="1420337" cy="968411"/>
            <wp:effectExtent l="0" t="0" r="8890" b="3175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29" cy="97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5A" w:rsidRPr="00D3413E">
        <w:rPr>
          <w:rFonts w:ascii="Arial" w:hAnsi="Arial" w:cs="Arial"/>
        </w:rPr>
        <w:t xml:space="preserve">Behaviour of </w:t>
      </w:r>
      <m:oMath>
        <m:r>
          <w:rPr>
            <w:rFonts w:ascii="Cambria Math" w:hAnsi="Cambria Math" w:cs="Arial"/>
          </w:rPr>
          <m:t>f(x)</m:t>
        </m:r>
      </m:oMath>
      <w:r w:rsidR="00DC0E5A" w:rsidRPr="00D3413E">
        <w:rPr>
          <w:rFonts w:ascii="Arial" w:hAnsi="Arial" w:cs="Arial"/>
        </w:rPr>
        <w:t xml:space="preserve"> as </w:t>
      </w:r>
      <m:oMath>
        <m:r>
          <w:rPr>
            <w:rFonts w:ascii="Cambria Math" w:hAnsi="Cambria Math" w:cs="Arial"/>
          </w:rPr>
          <m:t>x→±∞</m:t>
        </m:r>
      </m:oMath>
      <w:r w:rsidR="00DC0E5A" w:rsidRPr="00D3413E">
        <w:rPr>
          <w:rFonts w:ascii="Arial" w:hAnsi="Arial" w:cs="Arial"/>
        </w:rPr>
        <w:t xml:space="preserve">  (including any oblique asymptotes):</w:t>
      </w:r>
    </w:p>
    <w:p w:rsidR="00DC0E5A" w:rsidRDefault="008269C2" w:rsidP="00DC0E5A">
      <w:p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3118450</wp:posOffset>
            </wp:positionH>
            <wp:positionV relativeFrom="paragraph">
              <wp:posOffset>166625</wp:posOffset>
            </wp:positionV>
            <wp:extent cx="1596719" cy="493022"/>
            <wp:effectExtent l="0" t="0" r="3810" b="254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719" cy="49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E5A" w:rsidRDefault="008269C2" w:rsidP="008269C2">
      <w:pPr>
        <w:ind w:left="3600"/>
        <w:rPr>
          <w:rFonts w:ascii="Arial" w:hAnsi="Arial" w:cs="Arial"/>
        </w:rPr>
      </w:pPr>
      <w:r>
        <w:rPr>
          <w:rFonts w:ascii="Arial" w:hAnsi="Arial" w:cs="Arial"/>
          <w:color w:val="FF0000"/>
        </w:rPr>
        <w:t>or</w:t>
      </w:r>
      <w:r>
        <w:rPr>
          <w:rFonts w:ascii="Arial" w:hAnsi="Arial" w:cs="Arial"/>
        </w:rPr>
        <w:t xml:space="preserve">  </w:t>
      </w:r>
    </w:p>
    <w:p w:rsidR="00DC0E5A" w:rsidRDefault="00DC0E5A" w:rsidP="00DC0E5A">
      <w:pPr>
        <w:rPr>
          <w:rFonts w:ascii="Arial" w:hAnsi="Arial" w:cs="Arial"/>
        </w:rPr>
      </w:pPr>
    </w:p>
    <w:p w:rsidR="00DC0E5A" w:rsidRDefault="00DC0E5A" w:rsidP="00DC0E5A">
      <w:pPr>
        <w:rPr>
          <w:rFonts w:ascii="Arial" w:hAnsi="Arial" w:cs="Arial"/>
        </w:rPr>
      </w:pPr>
    </w:p>
    <w:p w:rsidR="00DC0E5A" w:rsidRDefault="007B5D96" w:rsidP="00DC0E5A">
      <w:pPr>
        <w:rPr>
          <w:rFonts w:ascii="Arial" w:hAnsi="Arial" w:cs="Arial"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4949274</wp:posOffset>
                </wp:positionH>
                <wp:positionV relativeFrom="paragraph">
                  <wp:posOffset>224677</wp:posOffset>
                </wp:positionV>
                <wp:extent cx="144360" cy="131040"/>
                <wp:effectExtent l="38100" t="38100" r="65405" b="4064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4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22F8E" id="Ink 317" o:spid="_x0000_s1026" type="#_x0000_t75" style="position:absolute;margin-left:388.8pt;margin-top:17.15pt;width:13.35pt;height:11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">
                <v:imagedata r:id="rId268" o:title=""/>
              </v:shape>
            </w:pict>
          </mc:Fallback>
        </mc:AlternateContent>
      </w:r>
      <w:r w:rsidR="008269C2">
        <w:rPr>
          <w:noProof/>
          <w:lang w:eastAsia="en-AU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posOffset>760124</wp:posOffset>
            </wp:positionH>
            <wp:positionV relativeFrom="paragraph">
              <wp:posOffset>168491</wp:posOffset>
            </wp:positionV>
            <wp:extent cx="4395537" cy="1123273"/>
            <wp:effectExtent l="0" t="0" r="5080" b="127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37" cy="1123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E5A" w:rsidRDefault="007B5D96" w:rsidP="00DC0E5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4764234</wp:posOffset>
                </wp:positionH>
                <wp:positionV relativeFrom="paragraph">
                  <wp:posOffset>37452</wp:posOffset>
                </wp:positionV>
                <wp:extent cx="96120" cy="90720"/>
                <wp:effectExtent l="38100" t="57150" r="56515" b="4318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6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E881" id="Ink 316" o:spid="_x0000_s1026" type="#_x0000_t75" style="position:absolute;margin-left:374.25pt;margin-top:1.95pt;width:9.45pt;height:8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">
                <v:imagedata r:id="rId271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4607994</wp:posOffset>
                </wp:positionH>
                <wp:positionV relativeFrom="paragraph">
                  <wp:posOffset>90012</wp:posOffset>
                </wp:positionV>
                <wp:extent cx="213120" cy="156240"/>
                <wp:effectExtent l="38100" t="38100" r="53975" b="5334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3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FEEF" id="Ink 315" o:spid="_x0000_s1026" type="#_x0000_t75" style="position:absolute;margin-left:362.05pt;margin-top:6.55pt;width:18.05pt;height:13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">
                <v:imagedata r:id="rId273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4242594</wp:posOffset>
                </wp:positionH>
                <wp:positionV relativeFrom="paragraph">
                  <wp:posOffset>279732</wp:posOffset>
                </wp:positionV>
                <wp:extent cx="10080" cy="4680"/>
                <wp:effectExtent l="57150" t="57150" r="47625" b="527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8D25" id="Ink 313" o:spid="_x0000_s1026" type="#_x0000_t75" style="position:absolute;margin-left:333.05pt;margin-top:21.25pt;width:2.3pt;height:1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">
                <v:imagedata r:id="rId275" o:title=""/>
              </v:shape>
            </w:pict>
          </mc:Fallback>
        </mc:AlternateContent>
      </w:r>
    </w:p>
    <w:p w:rsidR="00DC0E5A" w:rsidRDefault="007B5D96" w:rsidP="00DC0E5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5225394</wp:posOffset>
                </wp:positionH>
                <wp:positionV relativeFrom="paragraph">
                  <wp:posOffset>95747</wp:posOffset>
                </wp:positionV>
                <wp:extent cx="110160" cy="121680"/>
                <wp:effectExtent l="57150" t="57150" r="42545" b="5016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0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B69E" id="Ink 193" o:spid="_x0000_s1026" type="#_x0000_t75" style="position:absolute;margin-left:410.45pt;margin-top:6.9pt;width:10.7pt;height:11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">
                <v:imagedata r:id="rId277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5043234</wp:posOffset>
                </wp:positionH>
                <wp:positionV relativeFrom="paragraph">
                  <wp:posOffset>187547</wp:posOffset>
                </wp:positionV>
                <wp:extent cx="104400" cy="10800"/>
                <wp:effectExtent l="38100" t="38100" r="48260" b="654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4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406A" id="Ink 192" o:spid="_x0000_s1026" type="#_x0000_t75" style="position:absolute;margin-left:396.3pt;margin-top:13.6pt;width:9.8pt;height:2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">
                <v:imagedata r:id="rId279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4868274</wp:posOffset>
                </wp:positionH>
                <wp:positionV relativeFrom="paragraph">
                  <wp:posOffset>44627</wp:posOffset>
                </wp:positionV>
                <wp:extent cx="105120" cy="174600"/>
                <wp:effectExtent l="19050" t="38100" r="28575" b="5461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51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FE2A" id="Ink 319" o:spid="_x0000_s1026" type="#_x0000_t75" style="position:absolute;margin-left:382.7pt;margin-top:2.6pt;width:10pt;height:15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">
                <v:imagedata r:id="rId281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4710954</wp:posOffset>
                </wp:positionH>
                <wp:positionV relativeFrom="paragraph">
                  <wp:posOffset>34187</wp:posOffset>
                </wp:positionV>
                <wp:extent cx="206640" cy="96480"/>
                <wp:effectExtent l="57150" t="57150" r="41275" b="3746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6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21317" id="Ink 318" o:spid="_x0000_s1026" type="#_x0000_t75" style="position:absolute;margin-left:370.3pt;margin-top:1.9pt;width:17.4pt;height:8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">
                <v:imagedata r:id="rId283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4358154</wp:posOffset>
                </wp:positionH>
                <wp:positionV relativeFrom="paragraph">
                  <wp:posOffset>49307</wp:posOffset>
                </wp:positionV>
                <wp:extent cx="43200" cy="79560"/>
                <wp:effectExtent l="38100" t="57150" r="52070" b="5397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32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A006C" id="Ink 314" o:spid="_x0000_s1026" type="#_x0000_t75" style="position:absolute;margin-left:342.45pt;margin-top:2.75pt;width:4.8pt;height:8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">
                <v:imagedata r:id="rId285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4305954</wp:posOffset>
                </wp:positionH>
                <wp:positionV relativeFrom="paragraph">
                  <wp:posOffset>24827</wp:posOffset>
                </wp:positionV>
                <wp:extent cx="5400" cy="113400"/>
                <wp:effectExtent l="57150" t="57150" r="52070" b="584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D16DD" id="Ink 312" o:spid="_x0000_s1026" type="#_x0000_t75" style="position:absolute;margin-left:337.95pt;margin-top:1.15pt;width:2.5pt;height:10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">
                <v:imagedata r:id="rId287" o:title=""/>
              </v:shape>
            </w:pict>
          </mc:Fallback>
        </mc:AlternateContent>
      </w:r>
    </w:p>
    <w:p w:rsidR="00DC0E5A" w:rsidRDefault="00DC0E5A" w:rsidP="00DC0E5A">
      <w:pPr>
        <w:rPr>
          <w:rFonts w:ascii="Arial" w:hAnsi="Arial" w:cs="Arial"/>
        </w:rPr>
      </w:pPr>
    </w:p>
    <w:p w:rsidR="00DC0E5A" w:rsidRDefault="00DC0E5A" w:rsidP="00DC0E5A">
      <w:pPr>
        <w:rPr>
          <w:rFonts w:ascii="Arial" w:hAnsi="Arial" w:cs="Arial"/>
        </w:rPr>
      </w:pPr>
    </w:p>
    <w:p w:rsidR="00DC0E5A" w:rsidRDefault="00DC0E5A" w:rsidP="00DC0E5A">
      <w:pPr>
        <w:rPr>
          <w:rFonts w:ascii="Arial" w:hAnsi="Arial" w:cs="Arial"/>
        </w:rPr>
      </w:pPr>
    </w:p>
    <w:p w:rsidR="00DC0E5A" w:rsidRPr="00D3413E" w:rsidRDefault="00F4567E" w:rsidP="00D3413E">
      <w:pPr>
        <w:pStyle w:val="ListParagraph"/>
        <w:numPr>
          <w:ilvl w:val="1"/>
          <w:numId w:val="43"/>
        </w:num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posOffset>-1633</wp:posOffset>
            </wp:positionH>
            <wp:positionV relativeFrom="paragraph">
              <wp:posOffset>313517</wp:posOffset>
            </wp:positionV>
            <wp:extent cx="1784985" cy="1056904"/>
            <wp:effectExtent l="0" t="0" r="5715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1"/>
                    <a:stretch/>
                  </pic:blipFill>
                  <pic:spPr bwMode="auto">
                    <a:xfrm>
                      <a:off x="0" y="0"/>
                      <a:ext cx="1784985" cy="105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5A" w:rsidRPr="00D3413E">
        <w:rPr>
          <w:rFonts w:ascii="Arial" w:hAnsi="Arial" w:cs="Arial"/>
        </w:rPr>
        <w:t>Stationary points</w:t>
      </w:r>
      <w:r w:rsidR="00246E10">
        <w:rPr>
          <w:rFonts w:ascii="Arial" w:hAnsi="Arial" w:cs="Arial"/>
        </w:rPr>
        <w:t xml:space="preserve"> (accurate to 1 d.p.):</w:t>
      </w:r>
    </w:p>
    <w:p w:rsidR="00DC0E5A" w:rsidRDefault="007B5D96" w:rsidP="00DC0E5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5609874</wp:posOffset>
                </wp:positionH>
                <wp:positionV relativeFrom="paragraph">
                  <wp:posOffset>207946</wp:posOffset>
                </wp:positionV>
                <wp:extent cx="18360" cy="143280"/>
                <wp:effectExtent l="38100" t="38100" r="58420" b="4762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3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B82B" id="Ink 513" o:spid="_x0000_s1026" type="#_x0000_t75" style="position:absolute;margin-left:440.5pt;margin-top:15.3pt;width:3.2pt;height:12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">
                <v:imagedata r:id="rId290" o:title=""/>
              </v:shape>
            </w:pict>
          </mc:Fallback>
        </mc:AlternateContent>
      </w:r>
    </w:p>
    <w:p w:rsidR="00DC0E5A" w:rsidRDefault="007B5D96" w:rsidP="007B5D96">
      <w:pPr>
        <w:tabs>
          <w:tab w:val="left" w:pos="5685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5944674</wp:posOffset>
                </wp:positionH>
                <wp:positionV relativeFrom="paragraph">
                  <wp:posOffset>-78279</wp:posOffset>
                </wp:positionV>
                <wp:extent cx="143280" cy="371880"/>
                <wp:effectExtent l="38100" t="38100" r="47625" b="4762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328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E4699" id="Ink 517" o:spid="_x0000_s1026" type="#_x0000_t75" style="position:absolute;margin-left:467.3pt;margin-top:-7.1pt;width:13.05pt;height:3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">
                <v:imagedata r:id="rId292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5939274</wp:posOffset>
                </wp:positionH>
                <wp:positionV relativeFrom="paragraph">
                  <wp:posOffset>82641</wp:posOffset>
                </wp:positionV>
                <wp:extent cx="47520" cy="165600"/>
                <wp:effectExtent l="57150" t="57150" r="48260" b="444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7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7499" id="Ink 516" o:spid="_x0000_s1026" type="#_x0000_t75" style="position:absolute;margin-left:466.95pt;margin-top:5.85pt;width:5.25pt;height:14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">
                <v:imagedata r:id="rId294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5819754</wp:posOffset>
                </wp:positionH>
                <wp:positionV relativeFrom="paragraph">
                  <wp:posOffset>153201</wp:posOffset>
                </wp:positionV>
                <wp:extent cx="177480" cy="68400"/>
                <wp:effectExtent l="19050" t="57150" r="51435" b="6540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74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FFD97" id="Ink 515" o:spid="_x0000_s1026" type="#_x0000_t75" style="position:absolute;margin-left:457.25pt;margin-top:10.9pt;width:15.4pt;height:7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">
                <v:imagedata r:id="rId296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5720754</wp:posOffset>
                </wp:positionH>
                <wp:positionV relativeFrom="paragraph">
                  <wp:posOffset>58161</wp:posOffset>
                </wp:positionV>
                <wp:extent cx="76680" cy="272880"/>
                <wp:effectExtent l="57150" t="57150" r="38100" b="5143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66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2E7DE" id="Ink 514" o:spid="_x0000_s1026" type="#_x0000_t75" style="position:absolute;margin-left:449.35pt;margin-top:3.6pt;width:7.9pt;height:23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">
                <v:imagedata r:id="rId298" o:title="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5529954</wp:posOffset>
                </wp:positionH>
                <wp:positionV relativeFrom="paragraph">
                  <wp:posOffset>169761</wp:posOffset>
                </wp:positionV>
                <wp:extent cx="64080" cy="274320"/>
                <wp:effectExtent l="38100" t="57150" r="31750" b="4953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40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597F" id="Ink 95" o:spid="_x0000_s1026" type="#_x0000_t75" style="position:absolute;margin-left:434.25pt;margin-top:12.15pt;width:7.4pt;height:23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">
                <v:imagedata r:id="rId300" o:title="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:rsidR="00DC0E5A" w:rsidRDefault="007B5D96" w:rsidP="00DC0E5A">
      <w:pPr>
        <w:rPr>
          <w:rFonts w:ascii="Arial" w:hAnsi="Arial" w:cs="Arial"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6277674</wp:posOffset>
                </wp:positionH>
                <wp:positionV relativeFrom="paragraph">
                  <wp:posOffset>52651</wp:posOffset>
                </wp:positionV>
                <wp:extent cx="98640" cy="208440"/>
                <wp:effectExtent l="38100" t="38100" r="53975" b="5842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86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36997" id="Ink 523" o:spid="_x0000_s1026" type="#_x0000_t75" style="position:absolute;margin-left:493.1pt;margin-top:2.85pt;width:9.45pt;height:18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">
                <v:imagedata r:id="rId302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6107394</wp:posOffset>
                </wp:positionH>
                <wp:positionV relativeFrom="paragraph">
                  <wp:posOffset>176131</wp:posOffset>
                </wp:positionV>
                <wp:extent cx="114840" cy="108720"/>
                <wp:effectExtent l="0" t="57150" r="38100" b="6286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48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D6250" id="Ink 522" o:spid="_x0000_s1026" type="#_x0000_t75" style="position:absolute;margin-left:480.2pt;margin-top:12.55pt;width:10.45pt;height:11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">
                <v:imagedata r:id="rId304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5939994</wp:posOffset>
                </wp:positionH>
                <wp:positionV relativeFrom="paragraph">
                  <wp:posOffset>150211</wp:posOffset>
                </wp:positionV>
                <wp:extent cx="97920" cy="178200"/>
                <wp:effectExtent l="38100" t="19050" r="54610" b="6985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9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1DC7" id="Ink 521" o:spid="_x0000_s1026" type="#_x0000_t75" style="position:absolute;margin-left:466.55pt;margin-top:10.65pt;width:9.65pt;height:16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">
                <v:imagedata r:id="rId306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5794914</wp:posOffset>
                </wp:positionH>
                <wp:positionV relativeFrom="paragraph">
                  <wp:posOffset>244891</wp:posOffset>
                </wp:positionV>
                <wp:extent cx="93960" cy="115200"/>
                <wp:effectExtent l="38100" t="38100" r="40005" b="5651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39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2F49" id="Ink 520" o:spid="_x0000_s1026" type="#_x0000_t75" style="position:absolute;margin-left:455.5pt;margin-top:18.1pt;width:8.95pt;height:11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">
                <v:imagedata r:id="rId308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5460474</wp:posOffset>
                </wp:positionH>
                <wp:positionV relativeFrom="paragraph">
                  <wp:posOffset>1531</wp:posOffset>
                </wp:positionV>
                <wp:extent cx="127080" cy="79920"/>
                <wp:effectExtent l="57150" t="38100" r="44450" b="5397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7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FE2B" id="Ink 512" o:spid="_x0000_s1026" type="#_x0000_t75" style="position:absolute;margin-left:429.25pt;margin-top:-.55pt;width:11.35pt;height:7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">
                <v:imagedata r:id="rId310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4816074</wp:posOffset>
                </wp:positionH>
                <wp:positionV relativeFrom="paragraph">
                  <wp:posOffset>-151829</wp:posOffset>
                </wp:positionV>
                <wp:extent cx="392400" cy="507240"/>
                <wp:effectExtent l="57150" t="38100" r="46355" b="6477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9240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E3DAC" id="Ink 89" o:spid="_x0000_s1026" type="#_x0000_t75" style="position:absolute;margin-left:378pt;margin-top:-12.65pt;width:32.85pt;height:4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">
                <v:imagedata r:id="rId312" o:title="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3097554</wp:posOffset>
            </wp:positionH>
            <wp:positionV relativeFrom="paragraph">
              <wp:posOffset>7662</wp:posOffset>
            </wp:positionV>
            <wp:extent cx="2683510" cy="1715770"/>
            <wp:effectExtent l="0" t="0" r="254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E5A" w:rsidRDefault="007B5D96" w:rsidP="00DC0E5A">
      <w:pPr>
        <w:rPr>
          <w:rFonts w:ascii="Arial" w:hAnsi="Arial" w:cs="Arial"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5671794</wp:posOffset>
                </wp:positionH>
                <wp:positionV relativeFrom="paragraph">
                  <wp:posOffset>-30534</wp:posOffset>
                </wp:positionV>
                <wp:extent cx="66600" cy="105480"/>
                <wp:effectExtent l="38100" t="57150" r="48260" b="6604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66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A38D" id="Ink 519" o:spid="_x0000_s1026" type="#_x0000_t75" style="position:absolute;margin-left:445.9pt;margin-top:-3.55pt;width:6.85pt;height:10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">
                <v:imagedata r:id="rId3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5484234</wp:posOffset>
                </wp:positionH>
                <wp:positionV relativeFrom="paragraph">
                  <wp:posOffset>-4974</wp:posOffset>
                </wp:positionV>
                <wp:extent cx="144000" cy="138960"/>
                <wp:effectExtent l="38100" t="19050" r="27940" b="5207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40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1D48" id="Ink 518" o:spid="_x0000_s1026" type="#_x0000_t75" style="position:absolute;margin-left:431.3pt;margin-top:-.95pt;width:12.45pt;height:12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">
                <v:imagedata r:id="rId317" o:title="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111356</wp:posOffset>
            </wp:positionH>
            <wp:positionV relativeFrom="paragraph">
              <wp:posOffset>183087</wp:posOffset>
            </wp:positionV>
            <wp:extent cx="2054225" cy="2297430"/>
            <wp:effectExtent l="0" t="0" r="3175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E5A" w:rsidRDefault="00DC0E5A" w:rsidP="00DC0E5A">
      <w:pPr>
        <w:rPr>
          <w:rFonts w:ascii="Arial" w:hAnsi="Arial" w:cs="Arial"/>
        </w:rPr>
      </w:pPr>
    </w:p>
    <w:p w:rsidR="00DC0E5A" w:rsidRDefault="007B5D96" w:rsidP="00DC0E5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4689354</wp:posOffset>
                </wp:positionH>
                <wp:positionV relativeFrom="paragraph">
                  <wp:posOffset>33496</wp:posOffset>
                </wp:positionV>
                <wp:extent cx="177480" cy="253080"/>
                <wp:effectExtent l="38100" t="38100" r="51435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774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0793" id="Ink 90" o:spid="_x0000_s1026" type="#_x0000_t75" style="position:absolute;margin-left:368.25pt;margin-top:1.85pt;width:15.8pt;height:2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">
                <v:imagedata r:id="rId320" o:title=""/>
              </v:shape>
            </w:pict>
          </mc:Fallback>
        </mc:AlternateContent>
      </w:r>
    </w:p>
    <w:p w:rsidR="00DC0E5A" w:rsidRDefault="007B5D96" w:rsidP="00DC0E5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4800954</wp:posOffset>
                </wp:positionH>
                <wp:positionV relativeFrom="paragraph">
                  <wp:posOffset>192591</wp:posOffset>
                </wp:positionV>
                <wp:extent cx="148680" cy="135720"/>
                <wp:effectExtent l="38100" t="19050" r="60960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86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A4FD7" id="Ink 91" o:spid="_x0000_s1026" type="#_x0000_t75" style="position:absolute;margin-left:377.25pt;margin-top:14.2pt;width:13.45pt;height:12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">
                <v:imagedata r:id="rId322" o:title=""/>
              </v:shape>
            </w:pict>
          </mc:Fallback>
        </mc:AlternateContent>
      </w:r>
    </w:p>
    <w:p w:rsidR="00DC0E5A" w:rsidRDefault="00DC0E5A" w:rsidP="00DC0E5A">
      <w:pPr>
        <w:rPr>
          <w:rFonts w:ascii="Arial" w:hAnsi="Arial" w:cs="Arial"/>
        </w:rPr>
      </w:pPr>
    </w:p>
    <w:p w:rsidR="00DC0E5A" w:rsidRDefault="00DC0E5A" w:rsidP="00DC0E5A">
      <w:pPr>
        <w:rPr>
          <w:rFonts w:ascii="Arial" w:hAnsi="Arial" w:cs="Arial"/>
        </w:rPr>
      </w:pPr>
    </w:p>
    <w:p w:rsidR="00DC0E5A" w:rsidRDefault="00DC0E5A" w:rsidP="00DC0E5A">
      <w:pPr>
        <w:rPr>
          <w:rFonts w:ascii="Arial" w:hAnsi="Arial" w:cs="Arial"/>
        </w:rPr>
      </w:pPr>
    </w:p>
    <w:p w:rsidR="00DC0E5A" w:rsidRDefault="00DC0E5A" w:rsidP="00DC0E5A">
      <w:pPr>
        <w:rPr>
          <w:rFonts w:ascii="Arial" w:hAnsi="Arial" w:cs="Arial"/>
        </w:rPr>
      </w:pPr>
    </w:p>
    <w:p w:rsidR="00DC0E5A" w:rsidRDefault="00DC0E5A" w:rsidP="00D3413E">
      <w:pPr>
        <w:pStyle w:val="NL"/>
        <w:numPr>
          <w:ilvl w:val="0"/>
          <w:numId w:val="43"/>
        </w:numPr>
        <w:spacing w:before="60"/>
      </w:pPr>
      <w:r>
        <w:rPr>
          <w:rFonts w:ascii="Arial" w:eastAsiaTheme="minorEastAsia" w:hAnsi="Arial" w:cs="Arial"/>
          <w:sz w:val="22"/>
          <w:szCs w:val="22"/>
          <w:lang w:eastAsia="ja-JP"/>
        </w:rPr>
        <w:lastRenderedPageBreak/>
        <w:t>Hence, s</w:t>
      </w:r>
      <w:r w:rsidRPr="00F92C9F">
        <w:rPr>
          <w:rFonts w:ascii="Arial" w:eastAsiaTheme="minorEastAsia" w:hAnsi="Arial" w:cs="Arial"/>
          <w:sz w:val="22"/>
          <w:szCs w:val="22"/>
          <w:lang w:eastAsia="ja-JP"/>
        </w:rPr>
        <w:t>ketch the graph of</w:t>
      </w:r>
      <w:r w:rsidRPr="00A121BA">
        <w:rPr>
          <w:position w:val="-20"/>
        </w:rPr>
        <w:object w:dxaOrig="1840" w:dyaOrig="540">
          <v:shape id="_x0000_i1038" type="#_x0000_t75" style="width:92pt;height:27pt" o:ole="">
            <v:imagedata r:id="rId260" o:title=""/>
          </v:shape>
          <o:OLEObject Type="Embed" ProgID="Equation.DSMT4" ShapeID="_x0000_i1038" DrawAspect="Content" ObjectID="_1551269690" r:id="rId323"/>
        </w:object>
      </w:r>
      <w:r>
        <w:t>.</w:t>
      </w:r>
    </w:p>
    <w:p w:rsidR="00DC0E5A" w:rsidRDefault="002F0D3F" w:rsidP="00DC0E5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w:object w:dxaOrig="1440" w:dyaOrig="1440">
          <v:shape id="_x0000_s1058" type="#_x0000_t75" style="position:absolute;margin-left:91.5pt;margin-top:22.95pt;width:251.25pt;height:246.95pt;z-index:251765760;mso-position-horizontal-relative:text;mso-position-vertical-relative:text">
            <v:imagedata r:id="rId324" o:title=""/>
          </v:shape>
          <o:OLEObject Type="Embed" ProgID="FXDraw.Graphic" ShapeID="_x0000_s1058" DrawAspect="Content" ObjectID="_1551269694" r:id="rId325"/>
        </w:object>
      </w:r>
      <w:r w:rsidR="00DC0E5A" w:rsidRPr="00AD1D34">
        <w:rPr>
          <w:rFonts w:ascii="Arial" w:hAnsi="Arial" w:cs="Arial"/>
          <w:b/>
        </w:rPr>
        <w:t xml:space="preserve"> </w:t>
      </w:r>
      <w:bookmarkStart w:id="0" w:name="_GoBack"/>
      <w:bookmarkEnd w:id="0"/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7A12DA" w:rsidP="00DC0E5A">
      <w:pPr>
        <w:rPr>
          <w:rFonts w:ascii="Arial" w:hAnsi="Arial" w:cs="Arial"/>
          <w:b/>
        </w:rPr>
      </w:pPr>
      <w:r w:rsidRPr="007A12DA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4470</wp:posOffset>
                </wp:positionV>
                <wp:extent cx="1466603" cy="1404620"/>
                <wp:effectExtent l="0" t="0" r="19685" b="2667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6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2DA" w:rsidRPr="007A12DA" w:rsidRDefault="007A12DA">
                            <w:pPr>
                              <w:rPr>
                                <w:color w:val="FF0000"/>
                              </w:rPr>
                            </w:pPr>
                            <w:r w:rsidRPr="007A12DA">
                              <w:rPr>
                                <w:color w:val="FF0000"/>
                              </w:rPr>
                              <w:t>Required:</w:t>
                            </w:r>
                          </w:p>
                          <w:p w:rsidR="007A12DA" w:rsidRPr="007A12DA" w:rsidRDefault="007A12DA" w:rsidP="007A12DA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color w:val="FF0000"/>
                              </w:rPr>
                            </w:pPr>
                            <w:r w:rsidRPr="007A12DA">
                              <w:rPr>
                                <w:color w:val="FF0000"/>
                              </w:rPr>
                              <w:t>y-int</w:t>
                            </w:r>
                          </w:p>
                          <w:p w:rsidR="007A12DA" w:rsidRPr="007A12DA" w:rsidRDefault="007A12DA" w:rsidP="007A12DA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color w:val="FF0000"/>
                              </w:rPr>
                            </w:pPr>
                            <w:r w:rsidRPr="007A12DA">
                              <w:rPr>
                                <w:color w:val="FF0000"/>
                              </w:rPr>
                              <w:t>2 asymptotes</w:t>
                            </w:r>
                          </w:p>
                          <w:p w:rsidR="007A12DA" w:rsidRPr="007A12DA" w:rsidRDefault="007A12DA" w:rsidP="007A12DA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color w:val="FF0000"/>
                              </w:rPr>
                            </w:pPr>
                            <w:r w:rsidRPr="007A12DA">
                              <w:rPr>
                                <w:color w:val="FF0000"/>
                              </w:rPr>
                              <w:t>TPs</w:t>
                            </w:r>
                          </w:p>
                          <w:p w:rsidR="007A12DA" w:rsidRPr="007A12DA" w:rsidRDefault="007A12DA" w:rsidP="007A12DA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color w:val="FF0000"/>
                              </w:rPr>
                            </w:pPr>
                            <w:r w:rsidRPr="007A12DA">
                              <w:rPr>
                                <w:color w:val="FF0000"/>
                              </w:rPr>
                              <w:t>Sketched in with arrows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64.3pt;margin-top:.35pt;width:115.5pt;height:110.6pt;z-index:2518640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">
                <v:textbox style="mso-fit-shape-to-text:t">
                  <w:txbxContent>
                    <w:p w:rsidR="007A12DA" w:rsidRPr="007A12DA" w:rsidRDefault="007A12DA">
                      <w:pPr>
                        <w:rPr>
                          <w:color w:val="FF0000"/>
                        </w:rPr>
                      </w:pPr>
                      <w:r w:rsidRPr="007A12DA">
                        <w:rPr>
                          <w:color w:val="FF0000"/>
                        </w:rPr>
                        <w:t>Required:</w:t>
                      </w:r>
                    </w:p>
                    <w:p w:rsidR="007A12DA" w:rsidRPr="007A12DA" w:rsidRDefault="007A12DA" w:rsidP="007A12DA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color w:val="FF0000"/>
                        </w:rPr>
                      </w:pPr>
                      <w:r w:rsidRPr="007A12DA">
                        <w:rPr>
                          <w:color w:val="FF0000"/>
                        </w:rPr>
                        <w:t>y-int</w:t>
                      </w:r>
                    </w:p>
                    <w:p w:rsidR="007A12DA" w:rsidRPr="007A12DA" w:rsidRDefault="007A12DA" w:rsidP="007A12DA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color w:val="FF0000"/>
                        </w:rPr>
                      </w:pPr>
                      <w:r w:rsidRPr="007A12DA">
                        <w:rPr>
                          <w:color w:val="FF0000"/>
                        </w:rPr>
                        <w:t>2 asymptotes</w:t>
                      </w:r>
                    </w:p>
                    <w:p w:rsidR="007A12DA" w:rsidRPr="007A12DA" w:rsidRDefault="007A12DA" w:rsidP="007A12DA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color w:val="FF0000"/>
                        </w:rPr>
                      </w:pPr>
                      <w:r w:rsidRPr="007A12DA">
                        <w:rPr>
                          <w:color w:val="FF0000"/>
                        </w:rPr>
                        <w:t>TPs</w:t>
                      </w:r>
                    </w:p>
                    <w:p w:rsidR="007A12DA" w:rsidRPr="007A12DA" w:rsidRDefault="007A12DA" w:rsidP="007A12DA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color w:val="FF0000"/>
                        </w:rPr>
                      </w:pPr>
                      <w:r w:rsidRPr="007A12DA">
                        <w:rPr>
                          <w:color w:val="FF0000"/>
                        </w:rPr>
                        <w:t>Sketched in with arrows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</w:p>
    <w:p w:rsidR="00ED7F0E" w:rsidRDefault="00ED7F0E" w:rsidP="00DC0E5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10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[3 marks]</w:t>
      </w:r>
    </w:p>
    <w:p w:rsidR="00ED7F0E" w:rsidRDefault="004B13A8" w:rsidP="00DC0E5A">
      <w:pPr>
        <w:rPr>
          <w:rFonts w:ascii="Arial" w:hAnsi="Arial" w:cs="Arial"/>
        </w:rPr>
      </w:pPr>
      <w:r w:rsidRPr="004B13A8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6EFC9D4" wp14:editId="181EB6BD">
                <wp:simplePos x="0" y="0"/>
                <wp:positionH relativeFrom="column">
                  <wp:posOffset>4142855</wp:posOffset>
                </wp:positionH>
                <wp:positionV relativeFrom="paragraph">
                  <wp:posOffset>423174</wp:posOffset>
                </wp:positionV>
                <wp:extent cx="2219837" cy="368135"/>
                <wp:effectExtent l="0" t="0" r="9525" b="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837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3A8" w:rsidRPr="004B13A8" w:rsidRDefault="002F0D3F" w:rsidP="004B13A8">
                            <w:pPr>
                              <w:rPr>
                                <w:b/>
                                <w:color w:val="548DD4" w:themeColor="text2" w:themeTint="99"/>
                                <w:sz w:val="40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548DD4" w:themeColor="text2" w:themeTint="99"/>
                                        <w:sz w:val="4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548DD4" w:themeColor="text2" w:themeTint="99"/>
                                        <w:sz w:val="40"/>
                                      </w:rPr>
                                      <m:t>x+k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548DD4" w:themeColor="text2" w:themeTint="99"/>
                                    <w:sz w:val="40"/>
                                  </w:rPr>
                                  <m:t>∎p+2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FC9D4" id="_x0000_s1027" type="#_x0000_t202" style="position:absolute;margin-left:326.2pt;margin-top:33.3pt;width:174.8pt;height:29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" stroked="f">
                <v:textbox>
                  <w:txbxContent>
                    <w:p w:rsidR="004B13A8" w:rsidRPr="004B13A8" w:rsidRDefault="004B13A8" w:rsidP="004B13A8">
                      <w:pPr>
                        <w:rPr>
                          <w:b/>
                          <w:color w:val="548DD4" w:themeColor="text2" w:themeTint="99"/>
                          <w:sz w:val="40"/>
                        </w:rPr>
                      </w:pPr>
                      <m:oMathPara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548DD4" w:themeColor="text2" w:themeTint="99"/>
                                  <w:sz w:val="4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48DD4" w:themeColor="text2" w:themeTint="99"/>
                                  <w:sz w:val="40"/>
                                </w:rPr>
                                <m:t>x+k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48DD4" w:themeColor="text2" w:themeTint="99"/>
                              <w:sz w:val="40"/>
                            </w:rPr>
                            <m:t>∎p+2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D7F0E">
        <w:rPr>
          <w:rFonts w:ascii="Arial" w:hAnsi="Arial" w:cs="Arial"/>
        </w:rPr>
        <w:t>If the number line drawn below represents the solution to the equation</w:t>
      </w:r>
      <w:r w:rsidR="00F80602">
        <w:rPr>
          <w:rFonts w:ascii="Arial" w:hAnsi="Arial" w:cs="Arial"/>
        </w:rPr>
        <w:t xml:space="preserve">  </w:t>
      </w:r>
      <w:r w:rsidR="00ED7F0E">
        <w:rPr>
          <w:rFonts w:ascii="Arial" w:hAnsi="Arial" w:cs="Arial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x+k</m:t>
            </m:r>
          </m:e>
        </m:d>
        <m:r>
          <w:rPr>
            <w:rFonts w:ascii="Cambria Math" w:hAnsi="Cambria Math" w:cs="Arial"/>
          </w:rPr>
          <m:t>-2∎p</m:t>
        </m:r>
      </m:oMath>
      <w:r w:rsidR="00ED7F0E">
        <w:rPr>
          <w:rFonts w:ascii="Arial" w:hAnsi="Arial" w:cs="Arial"/>
        </w:rPr>
        <w:t xml:space="preserve">, </w:t>
      </w:r>
      <w:r w:rsidR="00F80602">
        <w:rPr>
          <w:rFonts w:ascii="Arial" w:hAnsi="Arial" w:cs="Arial"/>
        </w:rPr>
        <w:t xml:space="preserve">  </w:t>
      </w:r>
      <w:r w:rsidR="00ED7F0E">
        <w:rPr>
          <w:rFonts w:ascii="Arial" w:hAnsi="Arial" w:cs="Arial"/>
        </w:rPr>
        <w:t xml:space="preserve">where </w:t>
      </w:r>
      <m:oMath>
        <m:r>
          <w:rPr>
            <w:rFonts w:ascii="Cambria Math" w:hAnsi="Cambria Math" w:cs="Arial"/>
          </w:rPr>
          <m:t>∎</m:t>
        </m:r>
      </m:oMath>
      <w:r w:rsidR="00F80602">
        <w:rPr>
          <w:rFonts w:ascii="Arial" w:hAnsi="Arial" w:cs="Arial"/>
        </w:rPr>
        <w:t xml:space="preserve">   </w:t>
      </w:r>
      <w:r w:rsidR="00ED7F0E">
        <w:rPr>
          <w:rFonts w:ascii="Arial" w:hAnsi="Arial" w:cs="Arial"/>
        </w:rPr>
        <w:t>represents an</w:t>
      </w:r>
      <w:r w:rsidR="00F80602">
        <w:rPr>
          <w:rFonts w:ascii="Arial" w:hAnsi="Arial" w:cs="Arial"/>
        </w:rPr>
        <w:t xml:space="preserve"> inequality symbol</w:t>
      </w:r>
      <w:r w:rsidR="00ED7F0E">
        <w:rPr>
          <w:rFonts w:ascii="Arial" w:hAnsi="Arial" w:cs="Arial"/>
        </w:rPr>
        <w:t xml:space="preserve"> find the values of </w:t>
      </w:r>
      <m:oMath>
        <m:r>
          <w:rPr>
            <w:rFonts w:ascii="Cambria Math" w:hAnsi="Cambria Math" w:cs="Arial"/>
          </w:rPr>
          <m:t>p</m:t>
        </m:r>
      </m:oMath>
      <w:r w:rsidR="00ED7F0E">
        <w:rPr>
          <w:rFonts w:ascii="Arial" w:hAnsi="Arial" w:cs="Arial"/>
        </w:rPr>
        <w:t xml:space="preserve"> and </w:t>
      </w:r>
      <m:oMath>
        <m:r>
          <w:rPr>
            <w:rFonts w:ascii="Cambria Math" w:hAnsi="Cambria Math" w:cs="Arial"/>
          </w:rPr>
          <m:t>k</m:t>
        </m:r>
      </m:oMath>
      <w:r w:rsidR="00F80602">
        <w:rPr>
          <w:rFonts w:ascii="Arial" w:hAnsi="Arial" w:cs="Arial"/>
        </w:rPr>
        <w:t xml:space="preserve"> and also determine which symbol </w:t>
      </w:r>
      <m:oMath>
        <m:r>
          <w:rPr>
            <w:rFonts w:ascii="Cambria Math" w:hAnsi="Cambria Math" w:cs="Arial"/>
          </w:rPr>
          <m:t>∎</m:t>
        </m:r>
      </m:oMath>
      <w:r w:rsidR="00F80602">
        <w:rPr>
          <w:rFonts w:ascii="Arial" w:hAnsi="Arial" w:cs="Arial"/>
        </w:rPr>
        <w:t xml:space="preserve"> represents.</w:t>
      </w:r>
    </w:p>
    <w:p w:rsidR="00ED7F0E" w:rsidRPr="00ED7F0E" w:rsidRDefault="00246E10" w:rsidP="00DC0E5A">
      <w:p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602773</wp:posOffset>
            </wp:positionH>
            <wp:positionV relativeFrom="paragraph">
              <wp:posOffset>5435</wp:posOffset>
            </wp:positionV>
            <wp:extent cx="5101145" cy="3899801"/>
            <wp:effectExtent l="0" t="0" r="444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45" cy="390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E5A" w:rsidRDefault="004B13A8" w:rsidP="00DC0E5A">
      <w:pPr>
        <w:rPr>
          <w:rFonts w:ascii="Arial" w:hAnsi="Arial" w:cs="Arial"/>
          <w:b/>
        </w:rPr>
      </w:pPr>
      <w:r w:rsidRPr="004B13A8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>
                <wp:simplePos x="0" y="0"/>
                <wp:positionH relativeFrom="column">
                  <wp:posOffset>5098736</wp:posOffset>
                </wp:positionH>
                <wp:positionV relativeFrom="paragraph">
                  <wp:posOffset>461950</wp:posOffset>
                </wp:positionV>
                <wp:extent cx="670956" cy="368135"/>
                <wp:effectExtent l="0" t="0" r="0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956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3A8" w:rsidRPr="004B13A8" w:rsidRDefault="004B13A8">
                            <w:pPr>
                              <w:rPr>
                                <w:b/>
                                <w:color w:val="548DD4" w:themeColor="text2" w:themeTint="99"/>
                                <w:sz w:val="40"/>
                              </w:rPr>
                            </w:pPr>
                            <w:r w:rsidRPr="004B13A8">
                              <w:rPr>
                                <w:b/>
                                <w:color w:val="548DD4" w:themeColor="text2" w:themeTint="99"/>
                                <w:sz w:val="40"/>
                              </w:rPr>
                              <w:t>0.5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01.5pt;margin-top:36.35pt;width:52.85pt;height:29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2avJQIAACM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" stroked="f">
                <v:textbox>
                  <w:txbxContent>
                    <w:p w:rsidR="004B13A8" w:rsidRPr="004B13A8" w:rsidRDefault="004B13A8">
                      <w:pPr>
                        <w:rPr>
                          <w:b/>
                          <w:color w:val="548DD4" w:themeColor="text2" w:themeTint="99"/>
                          <w:sz w:val="40"/>
                        </w:rPr>
                      </w:pPr>
                      <w:r w:rsidRPr="004B13A8">
                        <w:rPr>
                          <w:b/>
                          <w:color w:val="548DD4" w:themeColor="text2" w:themeTint="99"/>
                          <w:sz w:val="40"/>
                        </w:rP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 w:rsidR="00DC0E5A">
        <w:rPr>
          <w:rFonts w:ascii="Arial" w:hAnsi="Arial" w:cs="Arial"/>
          <w:b/>
        </w:rPr>
        <w:br w:type="page"/>
      </w:r>
    </w:p>
    <w:p w:rsidR="00DC0E5A" w:rsidRDefault="00DC0E5A" w:rsidP="00DC0E5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1</w:t>
      </w:r>
      <w:r w:rsidR="00F80602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[3 marks]</w:t>
      </w:r>
    </w:p>
    <w:p w:rsidR="00DC0E5A" w:rsidRDefault="00DC0E5A" w:rsidP="00DC0E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Given that    </w:t>
      </w:r>
      <m:oMath>
        <m:r>
          <w:rPr>
            <w:rFonts w:ascii="Cambria Math" w:hAnsi="Cambria Math" w:cs="Arial"/>
          </w:rPr>
          <m:t>a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+b=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2x-3</m:t>
            </m:r>
          </m:e>
        </m:d>
      </m:oMath>
      <w:r>
        <w:rPr>
          <w:rFonts w:ascii="Arial" w:hAnsi="Arial" w:cs="Arial"/>
        </w:rPr>
        <w:t xml:space="preserve">  is true for </w:t>
      </w:r>
      <m:oMath>
        <m:r>
          <w:rPr>
            <w:rFonts w:ascii="Cambria Math" w:hAnsi="Cambria Math" w:cs="Arial"/>
          </w:rPr>
          <m:t>0≤x≤1.5</m:t>
        </m:r>
      </m:oMath>
      <w:r>
        <w:rPr>
          <w:rFonts w:ascii="Arial" w:hAnsi="Arial" w:cs="Arial"/>
        </w:rPr>
        <w:t xml:space="preserve">  only, what are the values of </w:t>
      </w:r>
      <m:oMath>
        <m:r>
          <w:rPr>
            <w:rFonts w:ascii="Cambria Math" w:hAnsi="Cambria Math" w:cs="Arial"/>
          </w:rPr>
          <m:t>a</m:t>
        </m:r>
      </m:oMath>
      <w:r>
        <w:rPr>
          <w:rFonts w:ascii="Arial" w:hAnsi="Arial" w:cs="Arial"/>
        </w:rPr>
        <w:t xml:space="preserve"> and </w:t>
      </w:r>
      <m:oMath>
        <m:r>
          <w:rPr>
            <w:rFonts w:ascii="Cambria Math" w:hAnsi="Cambria Math" w:cs="Arial"/>
          </w:rPr>
          <m:t>b</m:t>
        </m:r>
      </m:oMath>
      <w:r>
        <w:rPr>
          <w:rFonts w:ascii="Arial" w:hAnsi="Arial" w:cs="Arial"/>
        </w:rPr>
        <w:t>?</w:t>
      </w:r>
    </w:p>
    <w:p w:rsidR="00DC0E5A" w:rsidRDefault="00DC0E5A" w:rsidP="00DC0E5A">
      <w:pPr>
        <w:rPr>
          <w:rFonts w:ascii="Arial" w:hAnsi="Arial" w:cs="Arial"/>
        </w:rPr>
      </w:pPr>
      <w:r>
        <w:rPr>
          <w:rFonts w:ascii="Arial" w:hAnsi="Arial" w:cs="Arial"/>
        </w:rPr>
        <w:t>You may wish to use the grid below.</w:t>
      </w:r>
    </w:p>
    <w:p w:rsidR="00DC0E5A" w:rsidRDefault="00DC0E5A" w:rsidP="00DC0E5A">
      <w:pPr>
        <w:rPr>
          <w:rFonts w:ascii="Arial" w:hAnsi="Arial" w:cs="Arial"/>
        </w:rPr>
      </w:pPr>
    </w:p>
    <w:p w:rsidR="00DC0E5A" w:rsidRPr="00DC0E5A" w:rsidRDefault="00246E10" w:rsidP="00DC0E5A">
      <w:pPr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232C3F62" wp14:editId="3C919FED">
            <wp:extent cx="4646266" cy="2936336"/>
            <wp:effectExtent l="0" t="0" r="254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4648015" cy="29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5A" w:rsidRPr="00DC0E5A" w:rsidRDefault="00DC0E5A" w:rsidP="00DC0E5A">
      <w:pPr>
        <w:rPr>
          <w:rFonts w:ascii="Arial" w:hAnsi="Arial" w:cs="Arial"/>
        </w:rPr>
      </w:pPr>
    </w:p>
    <w:p w:rsidR="00DC0E5A" w:rsidRDefault="00DC0E5A" w:rsidP="00DC0E5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4343A" w:rsidRPr="00DC0E5A" w:rsidRDefault="00B4343A" w:rsidP="00DC0E5A">
      <w:pPr>
        <w:rPr>
          <w:rFonts w:ascii="Arial" w:hAnsi="Arial" w:cs="Arial"/>
        </w:rPr>
      </w:pPr>
    </w:p>
    <w:sectPr w:rsidR="00B4343A" w:rsidRPr="00DC0E5A" w:rsidSect="0010046A"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D3F" w:rsidRDefault="002F0D3F" w:rsidP="00A55EAD">
      <w:pPr>
        <w:spacing w:after="0" w:line="240" w:lineRule="auto"/>
      </w:pPr>
      <w:r>
        <w:separator/>
      </w:r>
    </w:p>
  </w:endnote>
  <w:endnote w:type="continuationSeparator" w:id="0">
    <w:p w:rsidR="002F0D3F" w:rsidRDefault="002F0D3F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D3F" w:rsidRDefault="002F0D3F" w:rsidP="00A55EAD">
      <w:pPr>
        <w:spacing w:after="0" w:line="240" w:lineRule="auto"/>
      </w:pPr>
      <w:r>
        <w:separator/>
      </w:r>
    </w:p>
  </w:footnote>
  <w:footnote w:type="continuationSeparator" w:id="0">
    <w:p w:rsidR="002F0D3F" w:rsidRDefault="002F0D3F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5CA4"/>
    <w:multiLevelType w:val="multilevel"/>
    <w:tmpl w:val="4F42ED8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7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8" w15:restartNumberingAfterBreak="0">
    <w:nsid w:val="1AAD1379"/>
    <w:multiLevelType w:val="hybridMultilevel"/>
    <w:tmpl w:val="82F0C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4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493EAA"/>
    <w:multiLevelType w:val="hybridMultilevel"/>
    <w:tmpl w:val="7964659E"/>
    <w:lvl w:ilvl="0" w:tplc="6A629D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6573A"/>
    <w:multiLevelType w:val="hybridMultilevel"/>
    <w:tmpl w:val="1924E93A"/>
    <w:lvl w:ilvl="0" w:tplc="6A629D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E0550A"/>
    <w:multiLevelType w:val="hybridMultilevel"/>
    <w:tmpl w:val="1924E93A"/>
    <w:lvl w:ilvl="0" w:tplc="6A629D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1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51BE1B0B"/>
    <w:multiLevelType w:val="multilevel"/>
    <w:tmpl w:val="4F42ED8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84462"/>
    <w:multiLevelType w:val="multilevel"/>
    <w:tmpl w:val="4F42ED8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41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43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43"/>
  </w:num>
  <w:num w:numId="3">
    <w:abstractNumId w:val="37"/>
  </w:num>
  <w:num w:numId="4">
    <w:abstractNumId w:val="4"/>
  </w:num>
  <w:num w:numId="5">
    <w:abstractNumId w:val="3"/>
  </w:num>
  <w:num w:numId="6">
    <w:abstractNumId w:val="11"/>
  </w:num>
  <w:num w:numId="7">
    <w:abstractNumId w:val="28"/>
  </w:num>
  <w:num w:numId="8">
    <w:abstractNumId w:val="17"/>
  </w:num>
  <w:num w:numId="9">
    <w:abstractNumId w:val="20"/>
  </w:num>
  <w:num w:numId="10">
    <w:abstractNumId w:val="22"/>
  </w:num>
  <w:num w:numId="11">
    <w:abstractNumId w:val="12"/>
  </w:num>
  <w:num w:numId="12">
    <w:abstractNumId w:val="31"/>
  </w:num>
  <w:num w:numId="13">
    <w:abstractNumId w:val="29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40"/>
    <w:lvlOverride w:ilvl="0">
      <w:startOverride w:val="1"/>
    </w:lvlOverride>
  </w:num>
  <w:num w:numId="17">
    <w:abstractNumId w:val="35"/>
  </w:num>
  <w:num w:numId="18">
    <w:abstractNumId w:val="30"/>
    <w:lvlOverride w:ilvl="0">
      <w:startOverride w:val="1"/>
    </w:lvlOverride>
  </w:num>
  <w:num w:numId="1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44"/>
  </w:num>
  <w:num w:numId="22">
    <w:abstractNumId w:val="14"/>
  </w:num>
  <w:num w:numId="23">
    <w:abstractNumId w:val="1"/>
  </w:num>
  <w:num w:numId="24">
    <w:abstractNumId w:val="9"/>
  </w:num>
  <w:num w:numId="25">
    <w:abstractNumId w:val="36"/>
  </w:num>
  <w:num w:numId="26">
    <w:abstractNumId w:val="21"/>
  </w:num>
  <w:num w:numId="27">
    <w:abstractNumId w:val="41"/>
  </w:num>
  <w:num w:numId="28">
    <w:abstractNumId w:val="27"/>
  </w:num>
  <w:num w:numId="29">
    <w:abstractNumId w:val="23"/>
  </w:num>
  <w:num w:numId="30">
    <w:abstractNumId w:val="16"/>
  </w:num>
  <w:num w:numId="31">
    <w:abstractNumId w:val="38"/>
  </w:num>
  <w:num w:numId="32">
    <w:abstractNumId w:val="25"/>
  </w:num>
  <w:num w:numId="33">
    <w:abstractNumId w:val="19"/>
  </w:num>
  <w:num w:numId="34">
    <w:abstractNumId w:val="6"/>
  </w:num>
  <w:num w:numId="35">
    <w:abstractNumId w:val="13"/>
  </w:num>
  <w:num w:numId="36">
    <w:abstractNumId w:val="33"/>
  </w:num>
  <w:num w:numId="37">
    <w:abstractNumId w:val="2"/>
  </w:num>
  <w:num w:numId="38">
    <w:abstractNumId w:val="24"/>
  </w:num>
  <w:num w:numId="39">
    <w:abstractNumId w:val="39"/>
  </w:num>
  <w:num w:numId="40">
    <w:abstractNumId w:val="15"/>
  </w:num>
  <w:num w:numId="41">
    <w:abstractNumId w:val="18"/>
  </w:num>
  <w:num w:numId="42">
    <w:abstractNumId w:val="26"/>
  </w:num>
  <w:num w:numId="43">
    <w:abstractNumId w:val="0"/>
  </w:num>
  <w:num w:numId="44">
    <w:abstractNumId w:val="32"/>
  </w:num>
  <w:num w:numId="45">
    <w:abstractNumId w:val="34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492A"/>
    <w:rsid w:val="000256EB"/>
    <w:rsid w:val="000309A4"/>
    <w:rsid w:val="00037617"/>
    <w:rsid w:val="00040A81"/>
    <w:rsid w:val="00045AA3"/>
    <w:rsid w:val="00052142"/>
    <w:rsid w:val="000661B6"/>
    <w:rsid w:val="0007099B"/>
    <w:rsid w:val="0007667C"/>
    <w:rsid w:val="00081E4D"/>
    <w:rsid w:val="00083B39"/>
    <w:rsid w:val="0008656F"/>
    <w:rsid w:val="000C425F"/>
    <w:rsid w:val="000E7349"/>
    <w:rsid w:val="0010046A"/>
    <w:rsid w:val="001064C0"/>
    <w:rsid w:val="00116B34"/>
    <w:rsid w:val="00116C33"/>
    <w:rsid w:val="001364D8"/>
    <w:rsid w:val="0013710F"/>
    <w:rsid w:val="00142111"/>
    <w:rsid w:val="001767F5"/>
    <w:rsid w:val="001808BB"/>
    <w:rsid w:val="001A69A2"/>
    <w:rsid w:val="001D4ACE"/>
    <w:rsid w:val="001D5207"/>
    <w:rsid w:val="001D7B2E"/>
    <w:rsid w:val="001E6A42"/>
    <w:rsid w:val="001F5452"/>
    <w:rsid w:val="002012F6"/>
    <w:rsid w:val="00211079"/>
    <w:rsid w:val="00215FE2"/>
    <w:rsid w:val="002203EA"/>
    <w:rsid w:val="00220CFA"/>
    <w:rsid w:val="0022762F"/>
    <w:rsid w:val="0022773E"/>
    <w:rsid w:val="00227C99"/>
    <w:rsid w:val="002311F4"/>
    <w:rsid w:val="002327EE"/>
    <w:rsid w:val="00241F87"/>
    <w:rsid w:val="00242F99"/>
    <w:rsid w:val="00246E10"/>
    <w:rsid w:val="002545C4"/>
    <w:rsid w:val="00261460"/>
    <w:rsid w:val="00261760"/>
    <w:rsid w:val="00263A12"/>
    <w:rsid w:val="00266AB8"/>
    <w:rsid w:val="00296F30"/>
    <w:rsid w:val="002A6FC7"/>
    <w:rsid w:val="002B4565"/>
    <w:rsid w:val="002B4675"/>
    <w:rsid w:val="002D29C7"/>
    <w:rsid w:val="002D4711"/>
    <w:rsid w:val="002E4EAE"/>
    <w:rsid w:val="002F0D3F"/>
    <w:rsid w:val="00301BE9"/>
    <w:rsid w:val="00304DA9"/>
    <w:rsid w:val="00342ACB"/>
    <w:rsid w:val="0036128E"/>
    <w:rsid w:val="00365332"/>
    <w:rsid w:val="003D0225"/>
    <w:rsid w:val="003D3760"/>
    <w:rsid w:val="003E01D8"/>
    <w:rsid w:val="003F080C"/>
    <w:rsid w:val="00424C96"/>
    <w:rsid w:val="00434AED"/>
    <w:rsid w:val="0043545D"/>
    <w:rsid w:val="004359FA"/>
    <w:rsid w:val="00453361"/>
    <w:rsid w:val="0047716E"/>
    <w:rsid w:val="00480244"/>
    <w:rsid w:val="004805B1"/>
    <w:rsid w:val="0048681C"/>
    <w:rsid w:val="00493530"/>
    <w:rsid w:val="004B13A8"/>
    <w:rsid w:val="004B6E82"/>
    <w:rsid w:val="0050182A"/>
    <w:rsid w:val="00572395"/>
    <w:rsid w:val="00580EEF"/>
    <w:rsid w:val="00583D67"/>
    <w:rsid w:val="005957A6"/>
    <w:rsid w:val="005A21A6"/>
    <w:rsid w:val="005B700D"/>
    <w:rsid w:val="005C03A3"/>
    <w:rsid w:val="005C4577"/>
    <w:rsid w:val="005D21D8"/>
    <w:rsid w:val="005D5563"/>
    <w:rsid w:val="005D7B21"/>
    <w:rsid w:val="005F3816"/>
    <w:rsid w:val="00601019"/>
    <w:rsid w:val="00602AC9"/>
    <w:rsid w:val="00605926"/>
    <w:rsid w:val="00617138"/>
    <w:rsid w:val="00630A21"/>
    <w:rsid w:val="006325EE"/>
    <w:rsid w:val="00641B80"/>
    <w:rsid w:val="006474DF"/>
    <w:rsid w:val="00663625"/>
    <w:rsid w:val="006667AD"/>
    <w:rsid w:val="00671BFE"/>
    <w:rsid w:val="00677DF7"/>
    <w:rsid w:val="00680312"/>
    <w:rsid w:val="0068084D"/>
    <w:rsid w:val="006A6975"/>
    <w:rsid w:val="006B7C4A"/>
    <w:rsid w:val="006C5586"/>
    <w:rsid w:val="006F7317"/>
    <w:rsid w:val="00712F1A"/>
    <w:rsid w:val="00743ABA"/>
    <w:rsid w:val="00770B8E"/>
    <w:rsid w:val="00773DF7"/>
    <w:rsid w:val="0079753A"/>
    <w:rsid w:val="007A12DA"/>
    <w:rsid w:val="007B0A7F"/>
    <w:rsid w:val="007B0B6F"/>
    <w:rsid w:val="007B4E3B"/>
    <w:rsid w:val="007B5D96"/>
    <w:rsid w:val="007C1262"/>
    <w:rsid w:val="007C3C73"/>
    <w:rsid w:val="007E7E6A"/>
    <w:rsid w:val="0081617B"/>
    <w:rsid w:val="008269C2"/>
    <w:rsid w:val="00826D7F"/>
    <w:rsid w:val="0084557C"/>
    <w:rsid w:val="00864342"/>
    <w:rsid w:val="00870412"/>
    <w:rsid w:val="008B0836"/>
    <w:rsid w:val="008B3D78"/>
    <w:rsid w:val="008C1F76"/>
    <w:rsid w:val="008E485B"/>
    <w:rsid w:val="008F782A"/>
    <w:rsid w:val="00902020"/>
    <w:rsid w:val="0091265F"/>
    <w:rsid w:val="00912A34"/>
    <w:rsid w:val="00921A0F"/>
    <w:rsid w:val="009641C8"/>
    <w:rsid w:val="009740CD"/>
    <w:rsid w:val="009815F2"/>
    <w:rsid w:val="0099127C"/>
    <w:rsid w:val="009968B4"/>
    <w:rsid w:val="009A42BE"/>
    <w:rsid w:val="009A4597"/>
    <w:rsid w:val="009A7574"/>
    <w:rsid w:val="009C7767"/>
    <w:rsid w:val="009D7C27"/>
    <w:rsid w:val="009D7E58"/>
    <w:rsid w:val="009F29B4"/>
    <w:rsid w:val="009F3B57"/>
    <w:rsid w:val="009F3D90"/>
    <w:rsid w:val="00A00D04"/>
    <w:rsid w:val="00A05373"/>
    <w:rsid w:val="00A1274B"/>
    <w:rsid w:val="00A17EBD"/>
    <w:rsid w:val="00A21C5E"/>
    <w:rsid w:val="00A413DC"/>
    <w:rsid w:val="00A4549C"/>
    <w:rsid w:val="00A55EAD"/>
    <w:rsid w:val="00A569B3"/>
    <w:rsid w:val="00A92504"/>
    <w:rsid w:val="00A92888"/>
    <w:rsid w:val="00AA3F5A"/>
    <w:rsid w:val="00AA45E2"/>
    <w:rsid w:val="00AB0539"/>
    <w:rsid w:val="00AB6FEA"/>
    <w:rsid w:val="00AD1D34"/>
    <w:rsid w:val="00AE00AA"/>
    <w:rsid w:val="00AE5866"/>
    <w:rsid w:val="00AE58F7"/>
    <w:rsid w:val="00AF2B97"/>
    <w:rsid w:val="00B006C0"/>
    <w:rsid w:val="00B0659A"/>
    <w:rsid w:val="00B068C5"/>
    <w:rsid w:val="00B07264"/>
    <w:rsid w:val="00B07A66"/>
    <w:rsid w:val="00B3411D"/>
    <w:rsid w:val="00B4343A"/>
    <w:rsid w:val="00B441A7"/>
    <w:rsid w:val="00B44241"/>
    <w:rsid w:val="00B70DC1"/>
    <w:rsid w:val="00BA23C1"/>
    <w:rsid w:val="00BC4C57"/>
    <w:rsid w:val="00BC4DF0"/>
    <w:rsid w:val="00BD36E9"/>
    <w:rsid w:val="00BF5998"/>
    <w:rsid w:val="00BF73BC"/>
    <w:rsid w:val="00C01B0E"/>
    <w:rsid w:val="00C0679A"/>
    <w:rsid w:val="00C2189A"/>
    <w:rsid w:val="00C33462"/>
    <w:rsid w:val="00C42E54"/>
    <w:rsid w:val="00C752C1"/>
    <w:rsid w:val="00C778F0"/>
    <w:rsid w:val="00C874D4"/>
    <w:rsid w:val="00C93E99"/>
    <w:rsid w:val="00C9464C"/>
    <w:rsid w:val="00C953E6"/>
    <w:rsid w:val="00CB00F1"/>
    <w:rsid w:val="00CB688E"/>
    <w:rsid w:val="00CC3CC9"/>
    <w:rsid w:val="00CD2C38"/>
    <w:rsid w:val="00CD40C4"/>
    <w:rsid w:val="00CD7505"/>
    <w:rsid w:val="00CF13F4"/>
    <w:rsid w:val="00CF149C"/>
    <w:rsid w:val="00D1375E"/>
    <w:rsid w:val="00D3413E"/>
    <w:rsid w:val="00D37D87"/>
    <w:rsid w:val="00D40C4C"/>
    <w:rsid w:val="00D425E4"/>
    <w:rsid w:val="00D63FD5"/>
    <w:rsid w:val="00D73B4D"/>
    <w:rsid w:val="00D81445"/>
    <w:rsid w:val="00D9317D"/>
    <w:rsid w:val="00D93527"/>
    <w:rsid w:val="00DA3801"/>
    <w:rsid w:val="00DC0E5A"/>
    <w:rsid w:val="00DC2BCF"/>
    <w:rsid w:val="00DD295F"/>
    <w:rsid w:val="00E001CF"/>
    <w:rsid w:val="00E05D96"/>
    <w:rsid w:val="00E13465"/>
    <w:rsid w:val="00E150FD"/>
    <w:rsid w:val="00E31E8F"/>
    <w:rsid w:val="00E34D2F"/>
    <w:rsid w:val="00E4783D"/>
    <w:rsid w:val="00E478CD"/>
    <w:rsid w:val="00E61405"/>
    <w:rsid w:val="00E63645"/>
    <w:rsid w:val="00EA33A4"/>
    <w:rsid w:val="00ED29E7"/>
    <w:rsid w:val="00ED7F0E"/>
    <w:rsid w:val="00EE6429"/>
    <w:rsid w:val="00EF28D3"/>
    <w:rsid w:val="00F040CA"/>
    <w:rsid w:val="00F07245"/>
    <w:rsid w:val="00F07CE7"/>
    <w:rsid w:val="00F218E4"/>
    <w:rsid w:val="00F335A4"/>
    <w:rsid w:val="00F4567E"/>
    <w:rsid w:val="00F51203"/>
    <w:rsid w:val="00F76561"/>
    <w:rsid w:val="00F7760C"/>
    <w:rsid w:val="00F80602"/>
    <w:rsid w:val="00F859B9"/>
    <w:rsid w:val="00F92C9F"/>
    <w:rsid w:val="00FA7ED8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CD784F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99" Type="http://schemas.openxmlformats.org/officeDocument/2006/relationships/customXml" Target="ink/ink125.xml"/><Relationship Id="rId303" Type="http://schemas.openxmlformats.org/officeDocument/2006/relationships/customXml" Target="ink/ink127.xml"/><Relationship Id="rId21" Type="http://schemas.openxmlformats.org/officeDocument/2006/relationships/image" Target="media/image9.emf"/><Relationship Id="rId42" Type="http://schemas.openxmlformats.org/officeDocument/2006/relationships/customXml" Target="ink/ink14.xml"/><Relationship Id="rId63" Type="http://schemas.openxmlformats.org/officeDocument/2006/relationships/image" Target="media/image30.emf"/><Relationship Id="rId84" Type="http://schemas.openxmlformats.org/officeDocument/2006/relationships/customXml" Target="ink/ink35.xml"/><Relationship Id="rId138" Type="http://schemas.openxmlformats.org/officeDocument/2006/relationships/customXml" Target="ink/ink56.xml"/><Relationship Id="rId159" Type="http://schemas.openxmlformats.org/officeDocument/2006/relationships/image" Target="media/image74.emf"/><Relationship Id="rId324" Type="http://schemas.openxmlformats.org/officeDocument/2006/relationships/image" Target="media/image162.png"/><Relationship Id="rId170" Type="http://schemas.openxmlformats.org/officeDocument/2006/relationships/customXml" Target="ink/ink72.xml"/><Relationship Id="rId191" Type="http://schemas.openxmlformats.org/officeDocument/2006/relationships/oleObject" Target="embeddings/oleObject7.bin"/><Relationship Id="rId205" Type="http://schemas.openxmlformats.org/officeDocument/2006/relationships/image" Target="media/image98.emf"/><Relationship Id="rId226" Type="http://schemas.openxmlformats.org/officeDocument/2006/relationships/customXml" Target="ink/ink93.xml"/><Relationship Id="rId247" Type="http://schemas.openxmlformats.org/officeDocument/2006/relationships/image" Target="media/image119.emf"/><Relationship Id="rId107" Type="http://schemas.openxmlformats.org/officeDocument/2006/relationships/image" Target="media/image52.emf"/><Relationship Id="rId268" Type="http://schemas.openxmlformats.org/officeDocument/2006/relationships/image" Target="media/image132.emf"/><Relationship Id="rId289" Type="http://schemas.openxmlformats.org/officeDocument/2006/relationships/customXml" Target="ink/ink120.xml"/><Relationship Id="rId11" Type="http://schemas.openxmlformats.org/officeDocument/2006/relationships/customXml" Target="ink/ink1.xml"/><Relationship Id="rId32" Type="http://schemas.openxmlformats.org/officeDocument/2006/relationships/customXml" Target="ink/ink9.xml"/><Relationship Id="rId53" Type="http://schemas.openxmlformats.org/officeDocument/2006/relationships/image" Target="media/image25.emf"/><Relationship Id="rId74" Type="http://schemas.openxmlformats.org/officeDocument/2006/relationships/customXml" Target="ink/ink30.xml"/><Relationship Id="rId128" Type="http://schemas.openxmlformats.org/officeDocument/2006/relationships/image" Target="media/image59.emf"/><Relationship Id="rId149" Type="http://schemas.openxmlformats.org/officeDocument/2006/relationships/image" Target="media/image69.emf"/><Relationship Id="rId314" Type="http://schemas.openxmlformats.org/officeDocument/2006/relationships/customXml" Target="ink/ink132.xml"/><Relationship Id="rId5" Type="http://schemas.openxmlformats.org/officeDocument/2006/relationships/webSettings" Target="webSettings.xml"/><Relationship Id="rId95" Type="http://schemas.openxmlformats.org/officeDocument/2006/relationships/image" Target="media/image46.emf"/><Relationship Id="rId160" Type="http://schemas.openxmlformats.org/officeDocument/2006/relationships/customXml" Target="ink/ink67.xml"/><Relationship Id="rId181" Type="http://schemas.openxmlformats.org/officeDocument/2006/relationships/image" Target="media/image85.emf"/><Relationship Id="rId216" Type="http://schemas.openxmlformats.org/officeDocument/2006/relationships/customXml" Target="ink/ink88.xml"/><Relationship Id="rId237" Type="http://schemas.openxmlformats.org/officeDocument/2006/relationships/image" Target="media/image114.emf"/><Relationship Id="rId258" Type="http://schemas.openxmlformats.org/officeDocument/2006/relationships/customXml" Target="ink/ink109.xml"/><Relationship Id="rId279" Type="http://schemas.openxmlformats.org/officeDocument/2006/relationships/image" Target="media/image138.emf"/><Relationship Id="rId22" Type="http://schemas.openxmlformats.org/officeDocument/2006/relationships/customXml" Target="ink/ink6.xml"/><Relationship Id="rId43" Type="http://schemas.openxmlformats.org/officeDocument/2006/relationships/image" Target="media/image20.emf"/><Relationship Id="rId64" Type="http://schemas.openxmlformats.org/officeDocument/2006/relationships/customXml" Target="ink/ink25.xml"/><Relationship Id="rId118" Type="http://schemas.openxmlformats.org/officeDocument/2006/relationships/customXml" Target="ink/ink50.xml"/><Relationship Id="rId139" Type="http://schemas.openxmlformats.org/officeDocument/2006/relationships/image" Target="media/image64.emf"/><Relationship Id="rId290" Type="http://schemas.openxmlformats.org/officeDocument/2006/relationships/image" Target="media/image144.emf"/><Relationship Id="rId304" Type="http://schemas.openxmlformats.org/officeDocument/2006/relationships/image" Target="media/image151.emf"/><Relationship Id="rId325" Type="http://schemas.openxmlformats.org/officeDocument/2006/relationships/oleObject" Target="embeddings/oleObject15.bin"/><Relationship Id="rId85" Type="http://schemas.openxmlformats.org/officeDocument/2006/relationships/image" Target="media/image41.emf"/><Relationship Id="rId150" Type="http://schemas.openxmlformats.org/officeDocument/2006/relationships/customXml" Target="ink/ink62.xml"/><Relationship Id="rId171" Type="http://schemas.openxmlformats.org/officeDocument/2006/relationships/image" Target="media/image80.emf"/><Relationship Id="rId192" Type="http://schemas.openxmlformats.org/officeDocument/2006/relationships/image" Target="media/image91.png"/><Relationship Id="rId206" Type="http://schemas.openxmlformats.org/officeDocument/2006/relationships/customXml" Target="ink/ink83.xml"/><Relationship Id="rId227" Type="http://schemas.openxmlformats.org/officeDocument/2006/relationships/image" Target="media/image109.emf"/><Relationship Id="rId248" Type="http://schemas.openxmlformats.org/officeDocument/2006/relationships/customXml" Target="ink/ink104.xml"/><Relationship Id="rId269" Type="http://schemas.openxmlformats.org/officeDocument/2006/relationships/image" Target="media/image133.png"/><Relationship Id="rId12" Type="http://schemas.openxmlformats.org/officeDocument/2006/relationships/image" Target="media/image4.emf"/><Relationship Id="rId33" Type="http://schemas.openxmlformats.org/officeDocument/2006/relationships/image" Target="media/image15.emf"/><Relationship Id="rId108" Type="http://schemas.openxmlformats.org/officeDocument/2006/relationships/image" Target="media/image11.emf"/><Relationship Id="rId129" Type="http://schemas.openxmlformats.org/officeDocument/2006/relationships/image" Target="media/image59.png"/><Relationship Id="rId280" Type="http://schemas.openxmlformats.org/officeDocument/2006/relationships/customXml" Target="ink/ink116.xml"/><Relationship Id="rId315" Type="http://schemas.openxmlformats.org/officeDocument/2006/relationships/image" Target="media/image157.emf"/><Relationship Id="rId54" Type="http://schemas.openxmlformats.org/officeDocument/2006/relationships/customXml" Target="ink/ink20.xml"/><Relationship Id="rId75" Type="http://schemas.openxmlformats.org/officeDocument/2006/relationships/image" Target="media/image36.emf"/><Relationship Id="rId96" Type="http://schemas.openxmlformats.org/officeDocument/2006/relationships/customXml" Target="ink/ink41.xml"/><Relationship Id="rId140" Type="http://schemas.openxmlformats.org/officeDocument/2006/relationships/customXml" Target="ink/ink57.xml"/><Relationship Id="rId161" Type="http://schemas.openxmlformats.org/officeDocument/2006/relationships/image" Target="media/image75.emf"/><Relationship Id="rId182" Type="http://schemas.openxmlformats.org/officeDocument/2006/relationships/customXml" Target="ink/ink78.xml"/><Relationship Id="rId217" Type="http://schemas.openxmlformats.org/officeDocument/2006/relationships/image" Target="media/image104.emf"/><Relationship Id="rId6" Type="http://schemas.openxmlformats.org/officeDocument/2006/relationships/footnotes" Target="footnotes.xml"/><Relationship Id="rId238" Type="http://schemas.openxmlformats.org/officeDocument/2006/relationships/customXml" Target="ink/ink99.xml"/><Relationship Id="rId259" Type="http://schemas.openxmlformats.org/officeDocument/2006/relationships/image" Target="media/image125.emf"/><Relationship Id="rId23" Type="http://schemas.openxmlformats.org/officeDocument/2006/relationships/image" Target="media/image10.emf"/><Relationship Id="rId119" Type="http://schemas.openxmlformats.org/officeDocument/2006/relationships/image" Target="media/image56.emf"/><Relationship Id="rId270" Type="http://schemas.openxmlformats.org/officeDocument/2006/relationships/customXml" Target="ink/ink111.xml"/><Relationship Id="rId291" Type="http://schemas.openxmlformats.org/officeDocument/2006/relationships/customXml" Target="ink/ink121.xml"/><Relationship Id="rId305" Type="http://schemas.openxmlformats.org/officeDocument/2006/relationships/customXml" Target="ink/ink128.xml"/><Relationship Id="rId326" Type="http://schemas.openxmlformats.org/officeDocument/2006/relationships/image" Target="media/image163.png"/><Relationship Id="rId44" Type="http://schemas.openxmlformats.org/officeDocument/2006/relationships/customXml" Target="ink/ink15.xml"/><Relationship Id="rId65" Type="http://schemas.openxmlformats.org/officeDocument/2006/relationships/image" Target="media/image31.emf"/><Relationship Id="rId86" Type="http://schemas.openxmlformats.org/officeDocument/2006/relationships/customXml" Target="ink/ink36.xml"/><Relationship Id="rId130" Type="http://schemas.openxmlformats.org/officeDocument/2006/relationships/image" Target="media/image60.emf"/><Relationship Id="rId151" Type="http://schemas.openxmlformats.org/officeDocument/2006/relationships/image" Target="media/image70.emf"/><Relationship Id="rId172" Type="http://schemas.openxmlformats.org/officeDocument/2006/relationships/customXml" Target="ink/ink73.xml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customXml" Target="ink/ink94.xml"/><Relationship Id="rId249" Type="http://schemas.openxmlformats.org/officeDocument/2006/relationships/image" Target="media/image120.emf"/><Relationship Id="rId13" Type="http://schemas.openxmlformats.org/officeDocument/2006/relationships/image" Target="media/image4.png"/><Relationship Id="rId109" Type="http://schemas.openxmlformats.org/officeDocument/2006/relationships/oleObject" Target="embeddings/oleObject2.bin"/><Relationship Id="rId260" Type="http://schemas.openxmlformats.org/officeDocument/2006/relationships/image" Target="media/image126.emf"/><Relationship Id="rId281" Type="http://schemas.openxmlformats.org/officeDocument/2006/relationships/image" Target="media/image139.emf"/><Relationship Id="rId316" Type="http://schemas.openxmlformats.org/officeDocument/2006/relationships/customXml" Target="ink/ink133.xml"/><Relationship Id="rId34" Type="http://schemas.openxmlformats.org/officeDocument/2006/relationships/customXml" Target="ink/ink10.xml"/><Relationship Id="rId55" Type="http://schemas.openxmlformats.org/officeDocument/2006/relationships/image" Target="media/image26.emf"/><Relationship Id="rId76" Type="http://schemas.openxmlformats.org/officeDocument/2006/relationships/customXml" Target="ink/ink31.xml"/><Relationship Id="rId97" Type="http://schemas.openxmlformats.org/officeDocument/2006/relationships/image" Target="media/image47.emf"/><Relationship Id="rId120" Type="http://schemas.openxmlformats.org/officeDocument/2006/relationships/image" Target="media/image57.png"/><Relationship Id="rId141" Type="http://schemas.openxmlformats.org/officeDocument/2006/relationships/image" Target="media/image65.emf"/><Relationship Id="rId7" Type="http://schemas.openxmlformats.org/officeDocument/2006/relationships/endnotes" Target="endnotes.xml"/><Relationship Id="rId162" Type="http://schemas.openxmlformats.org/officeDocument/2006/relationships/customXml" Target="ink/ink68.xml"/><Relationship Id="rId183" Type="http://schemas.openxmlformats.org/officeDocument/2006/relationships/image" Target="media/image86.emf"/><Relationship Id="rId218" Type="http://schemas.openxmlformats.org/officeDocument/2006/relationships/customXml" Target="ink/ink89.xml"/><Relationship Id="rId239" Type="http://schemas.openxmlformats.org/officeDocument/2006/relationships/image" Target="media/image115.emf"/><Relationship Id="rId250" Type="http://schemas.openxmlformats.org/officeDocument/2006/relationships/customXml" Target="ink/ink105.xml"/><Relationship Id="rId271" Type="http://schemas.openxmlformats.org/officeDocument/2006/relationships/image" Target="media/image134.emf"/><Relationship Id="rId292" Type="http://schemas.openxmlformats.org/officeDocument/2006/relationships/image" Target="media/image145.emf"/><Relationship Id="rId306" Type="http://schemas.openxmlformats.org/officeDocument/2006/relationships/image" Target="media/image152.emf"/><Relationship Id="rId24" Type="http://schemas.openxmlformats.org/officeDocument/2006/relationships/image" Target="media/image5.png"/><Relationship Id="rId45" Type="http://schemas.openxmlformats.org/officeDocument/2006/relationships/image" Target="media/image21.emf"/><Relationship Id="rId66" Type="http://schemas.openxmlformats.org/officeDocument/2006/relationships/customXml" Target="ink/ink26.xml"/><Relationship Id="rId87" Type="http://schemas.openxmlformats.org/officeDocument/2006/relationships/image" Target="media/image42.emf"/><Relationship Id="rId110" Type="http://schemas.openxmlformats.org/officeDocument/2006/relationships/image" Target="media/image12.emf"/><Relationship Id="rId131" Type="http://schemas.openxmlformats.org/officeDocument/2006/relationships/oleObject" Target="embeddings/oleObject5.bin"/><Relationship Id="rId327" Type="http://schemas.openxmlformats.org/officeDocument/2006/relationships/image" Target="media/image164.png"/><Relationship Id="rId152" Type="http://schemas.openxmlformats.org/officeDocument/2006/relationships/customXml" Target="ink/ink63.xml"/><Relationship Id="rId173" Type="http://schemas.openxmlformats.org/officeDocument/2006/relationships/image" Target="media/image81.emf"/><Relationship Id="rId194" Type="http://schemas.openxmlformats.org/officeDocument/2006/relationships/oleObject" Target="embeddings/oleObject8.bin"/><Relationship Id="rId208" Type="http://schemas.openxmlformats.org/officeDocument/2006/relationships/customXml" Target="ink/ink84.xml"/><Relationship Id="rId229" Type="http://schemas.openxmlformats.org/officeDocument/2006/relationships/image" Target="media/image110.emf"/><Relationship Id="rId240" Type="http://schemas.openxmlformats.org/officeDocument/2006/relationships/customXml" Target="ink/ink100.xml"/><Relationship Id="rId261" Type="http://schemas.openxmlformats.org/officeDocument/2006/relationships/oleObject" Target="embeddings/oleObject13.bin"/><Relationship Id="rId14" Type="http://schemas.openxmlformats.org/officeDocument/2006/relationships/customXml" Target="ink/ink2.xml"/><Relationship Id="rId30" Type="http://schemas.openxmlformats.org/officeDocument/2006/relationships/customXml" Target="ink/ink8.xml"/><Relationship Id="rId35" Type="http://schemas.openxmlformats.org/officeDocument/2006/relationships/image" Target="media/image16.emf"/><Relationship Id="rId56" Type="http://schemas.openxmlformats.org/officeDocument/2006/relationships/customXml" Target="ink/ink21.xml"/><Relationship Id="rId77" Type="http://schemas.openxmlformats.org/officeDocument/2006/relationships/image" Target="media/image37.emf"/><Relationship Id="rId100" Type="http://schemas.openxmlformats.org/officeDocument/2006/relationships/customXml" Target="ink/ink43.xml"/><Relationship Id="rId105" Type="http://schemas.openxmlformats.org/officeDocument/2006/relationships/image" Target="media/image51.emf"/><Relationship Id="rId126" Type="http://schemas.openxmlformats.org/officeDocument/2006/relationships/image" Target="media/image58.emf"/><Relationship Id="rId147" Type="http://schemas.openxmlformats.org/officeDocument/2006/relationships/image" Target="media/image68.emf"/><Relationship Id="rId168" Type="http://schemas.openxmlformats.org/officeDocument/2006/relationships/customXml" Target="ink/ink71.xml"/><Relationship Id="rId282" Type="http://schemas.openxmlformats.org/officeDocument/2006/relationships/customXml" Target="ink/ink117.xml"/><Relationship Id="rId312" Type="http://schemas.openxmlformats.org/officeDocument/2006/relationships/image" Target="media/image155.emf"/><Relationship Id="rId317" Type="http://schemas.openxmlformats.org/officeDocument/2006/relationships/image" Target="media/image158.emf"/><Relationship Id="rId8" Type="http://schemas.openxmlformats.org/officeDocument/2006/relationships/image" Target="media/image1.jpeg"/><Relationship Id="rId51" Type="http://schemas.openxmlformats.org/officeDocument/2006/relationships/image" Target="media/image24.emf"/><Relationship Id="rId72" Type="http://schemas.openxmlformats.org/officeDocument/2006/relationships/customXml" Target="ink/ink29.xml"/><Relationship Id="rId93" Type="http://schemas.openxmlformats.org/officeDocument/2006/relationships/image" Target="media/image45.emf"/><Relationship Id="rId98" Type="http://schemas.openxmlformats.org/officeDocument/2006/relationships/customXml" Target="ink/ink42.xml"/><Relationship Id="rId121" Type="http://schemas.openxmlformats.org/officeDocument/2006/relationships/image" Target="media/image58.png"/><Relationship Id="rId142" Type="http://schemas.openxmlformats.org/officeDocument/2006/relationships/customXml" Target="ink/ink58.xml"/><Relationship Id="rId163" Type="http://schemas.openxmlformats.org/officeDocument/2006/relationships/image" Target="media/image76.emf"/><Relationship Id="rId184" Type="http://schemas.openxmlformats.org/officeDocument/2006/relationships/customXml" Target="ink/ink79.xml"/><Relationship Id="rId189" Type="http://schemas.openxmlformats.org/officeDocument/2006/relationships/image" Target="media/image89.emf"/><Relationship Id="rId219" Type="http://schemas.openxmlformats.org/officeDocument/2006/relationships/image" Target="media/image105.emf"/><Relationship Id="rId3" Type="http://schemas.openxmlformats.org/officeDocument/2006/relationships/styles" Target="styles.xml"/><Relationship Id="rId214" Type="http://schemas.openxmlformats.org/officeDocument/2006/relationships/customXml" Target="ink/ink87.xml"/><Relationship Id="rId230" Type="http://schemas.openxmlformats.org/officeDocument/2006/relationships/customXml" Target="ink/ink95.xml"/><Relationship Id="rId235" Type="http://schemas.openxmlformats.org/officeDocument/2006/relationships/image" Target="media/image113.emf"/><Relationship Id="rId251" Type="http://schemas.openxmlformats.org/officeDocument/2006/relationships/image" Target="media/image121.emf"/><Relationship Id="rId256" Type="http://schemas.openxmlformats.org/officeDocument/2006/relationships/customXml" Target="ink/ink108.xml"/><Relationship Id="rId277" Type="http://schemas.openxmlformats.org/officeDocument/2006/relationships/image" Target="media/image137.emf"/><Relationship Id="rId298" Type="http://schemas.openxmlformats.org/officeDocument/2006/relationships/image" Target="media/image148.emf"/><Relationship Id="rId25" Type="http://schemas.openxmlformats.org/officeDocument/2006/relationships/image" Target="media/image6.png"/><Relationship Id="rId46" Type="http://schemas.openxmlformats.org/officeDocument/2006/relationships/customXml" Target="ink/ink16.xml"/><Relationship Id="rId67" Type="http://schemas.openxmlformats.org/officeDocument/2006/relationships/image" Target="media/image32.emf"/><Relationship Id="rId116" Type="http://schemas.openxmlformats.org/officeDocument/2006/relationships/customXml" Target="ink/ink49.xml"/><Relationship Id="rId137" Type="http://schemas.openxmlformats.org/officeDocument/2006/relationships/image" Target="media/image63.emf"/><Relationship Id="rId158" Type="http://schemas.openxmlformats.org/officeDocument/2006/relationships/customXml" Target="ink/ink66.xml"/><Relationship Id="rId272" Type="http://schemas.openxmlformats.org/officeDocument/2006/relationships/customXml" Target="ink/ink112.xml"/><Relationship Id="rId293" Type="http://schemas.openxmlformats.org/officeDocument/2006/relationships/customXml" Target="ink/ink122.xml"/><Relationship Id="rId302" Type="http://schemas.openxmlformats.org/officeDocument/2006/relationships/image" Target="media/image150.emf"/><Relationship Id="rId307" Type="http://schemas.openxmlformats.org/officeDocument/2006/relationships/customXml" Target="ink/ink129.xml"/><Relationship Id="rId323" Type="http://schemas.openxmlformats.org/officeDocument/2006/relationships/oleObject" Target="embeddings/oleObject14.bin"/><Relationship Id="rId328" Type="http://schemas.openxmlformats.org/officeDocument/2006/relationships/fontTable" Target="fontTable.xml"/><Relationship Id="rId20" Type="http://schemas.openxmlformats.org/officeDocument/2006/relationships/customXml" Target="ink/ink5.xml"/><Relationship Id="rId41" Type="http://schemas.openxmlformats.org/officeDocument/2006/relationships/image" Target="media/image19.emf"/><Relationship Id="rId62" Type="http://schemas.openxmlformats.org/officeDocument/2006/relationships/customXml" Target="ink/ink24.xml"/><Relationship Id="rId83" Type="http://schemas.openxmlformats.org/officeDocument/2006/relationships/image" Target="media/image40.emf"/><Relationship Id="rId88" Type="http://schemas.openxmlformats.org/officeDocument/2006/relationships/customXml" Target="ink/ink37.xml"/><Relationship Id="rId111" Type="http://schemas.openxmlformats.org/officeDocument/2006/relationships/oleObject" Target="embeddings/oleObject3.bin"/><Relationship Id="rId132" Type="http://schemas.openxmlformats.org/officeDocument/2006/relationships/image" Target="media/image61.wmf"/><Relationship Id="rId153" Type="http://schemas.openxmlformats.org/officeDocument/2006/relationships/image" Target="media/image71.emf"/><Relationship Id="rId174" Type="http://schemas.openxmlformats.org/officeDocument/2006/relationships/customXml" Target="ink/ink74.xml"/><Relationship Id="rId179" Type="http://schemas.openxmlformats.org/officeDocument/2006/relationships/image" Target="media/image84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image" Target="media/image90.png"/><Relationship Id="rId204" Type="http://schemas.openxmlformats.org/officeDocument/2006/relationships/customXml" Target="ink/ink82.xml"/><Relationship Id="rId220" Type="http://schemas.openxmlformats.org/officeDocument/2006/relationships/customXml" Target="ink/ink90.xml"/><Relationship Id="rId225" Type="http://schemas.openxmlformats.org/officeDocument/2006/relationships/image" Target="media/image108.emf"/><Relationship Id="rId241" Type="http://schemas.openxmlformats.org/officeDocument/2006/relationships/image" Target="media/image116.emf"/><Relationship Id="rId246" Type="http://schemas.openxmlformats.org/officeDocument/2006/relationships/customXml" Target="ink/ink103.xml"/><Relationship Id="rId267" Type="http://schemas.openxmlformats.org/officeDocument/2006/relationships/customXml" Target="ink/ink110.xml"/><Relationship Id="rId288" Type="http://schemas.openxmlformats.org/officeDocument/2006/relationships/image" Target="media/image143.png"/><Relationship Id="rId15" Type="http://schemas.openxmlformats.org/officeDocument/2006/relationships/image" Target="media/image6.emf"/><Relationship Id="rId36" Type="http://schemas.openxmlformats.org/officeDocument/2006/relationships/customXml" Target="ink/ink11.xml"/><Relationship Id="rId57" Type="http://schemas.openxmlformats.org/officeDocument/2006/relationships/image" Target="media/image27.emf"/><Relationship Id="rId106" Type="http://schemas.openxmlformats.org/officeDocument/2006/relationships/customXml" Target="ink/ink46.xml"/><Relationship Id="rId127" Type="http://schemas.openxmlformats.org/officeDocument/2006/relationships/customXml" Target="ink/ink53.xml"/><Relationship Id="rId262" Type="http://schemas.openxmlformats.org/officeDocument/2006/relationships/image" Target="media/image127.png"/><Relationship Id="rId283" Type="http://schemas.openxmlformats.org/officeDocument/2006/relationships/image" Target="media/image140.emf"/><Relationship Id="rId313" Type="http://schemas.openxmlformats.org/officeDocument/2006/relationships/image" Target="media/image156.png"/><Relationship Id="rId318" Type="http://schemas.openxmlformats.org/officeDocument/2006/relationships/image" Target="media/image159.png"/><Relationship Id="rId10" Type="http://schemas.openxmlformats.org/officeDocument/2006/relationships/image" Target="media/image3.png"/><Relationship Id="rId31" Type="http://schemas.openxmlformats.org/officeDocument/2006/relationships/image" Target="media/image14.emf"/><Relationship Id="rId52" Type="http://schemas.openxmlformats.org/officeDocument/2006/relationships/customXml" Target="ink/ink19.xml"/><Relationship Id="rId73" Type="http://schemas.openxmlformats.org/officeDocument/2006/relationships/image" Target="media/image35.emf"/><Relationship Id="rId78" Type="http://schemas.openxmlformats.org/officeDocument/2006/relationships/customXml" Target="ink/ink32.xml"/><Relationship Id="rId94" Type="http://schemas.openxmlformats.org/officeDocument/2006/relationships/customXml" Target="ink/ink40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4.bin"/><Relationship Id="rId143" Type="http://schemas.openxmlformats.org/officeDocument/2006/relationships/image" Target="media/image66.emf"/><Relationship Id="rId148" Type="http://schemas.openxmlformats.org/officeDocument/2006/relationships/customXml" Target="ink/ink61.xml"/><Relationship Id="rId164" Type="http://schemas.openxmlformats.org/officeDocument/2006/relationships/customXml" Target="ink/ink69.xml"/><Relationship Id="rId169" Type="http://schemas.openxmlformats.org/officeDocument/2006/relationships/image" Target="media/image79.emf"/><Relationship Id="rId185" Type="http://schemas.openxmlformats.org/officeDocument/2006/relationships/image" Target="media/image8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customXml" Target="ink/ink77.xml"/><Relationship Id="rId210" Type="http://schemas.openxmlformats.org/officeDocument/2006/relationships/customXml" Target="ink/ink85.xml"/><Relationship Id="rId215" Type="http://schemas.openxmlformats.org/officeDocument/2006/relationships/image" Target="media/image103.emf"/><Relationship Id="rId236" Type="http://schemas.openxmlformats.org/officeDocument/2006/relationships/customXml" Target="ink/ink98.xml"/><Relationship Id="rId257" Type="http://schemas.openxmlformats.org/officeDocument/2006/relationships/image" Target="media/image124.emf"/><Relationship Id="rId278" Type="http://schemas.openxmlformats.org/officeDocument/2006/relationships/customXml" Target="ink/ink115.xml"/><Relationship Id="rId26" Type="http://schemas.openxmlformats.org/officeDocument/2006/relationships/oleObject" Target="embeddings/oleObject1.bin"/><Relationship Id="rId231" Type="http://schemas.openxmlformats.org/officeDocument/2006/relationships/image" Target="media/image111.emf"/><Relationship Id="rId252" Type="http://schemas.openxmlformats.org/officeDocument/2006/relationships/customXml" Target="ink/ink106.xml"/><Relationship Id="rId273" Type="http://schemas.openxmlformats.org/officeDocument/2006/relationships/image" Target="media/image135.emf"/><Relationship Id="rId294" Type="http://schemas.openxmlformats.org/officeDocument/2006/relationships/image" Target="media/image146.emf"/><Relationship Id="rId308" Type="http://schemas.openxmlformats.org/officeDocument/2006/relationships/image" Target="media/image153.emf"/><Relationship Id="rId329" Type="http://schemas.openxmlformats.org/officeDocument/2006/relationships/theme" Target="theme/theme1.xml"/><Relationship Id="rId47" Type="http://schemas.openxmlformats.org/officeDocument/2006/relationships/image" Target="media/image22.emf"/><Relationship Id="rId68" Type="http://schemas.openxmlformats.org/officeDocument/2006/relationships/customXml" Target="ink/ink27.xml"/><Relationship Id="rId89" Type="http://schemas.openxmlformats.org/officeDocument/2006/relationships/image" Target="media/image43.emf"/><Relationship Id="rId112" Type="http://schemas.openxmlformats.org/officeDocument/2006/relationships/customXml" Target="ink/ink47.xml"/><Relationship Id="rId133" Type="http://schemas.openxmlformats.org/officeDocument/2006/relationships/oleObject" Target="embeddings/oleObject6.bin"/><Relationship Id="rId154" Type="http://schemas.openxmlformats.org/officeDocument/2006/relationships/customXml" Target="ink/ink64.xml"/><Relationship Id="rId175" Type="http://schemas.openxmlformats.org/officeDocument/2006/relationships/image" Target="media/image82.emf"/><Relationship Id="rId196" Type="http://schemas.openxmlformats.org/officeDocument/2006/relationships/oleObject" Target="embeddings/oleObject9.bin"/><Relationship Id="rId200" Type="http://schemas.openxmlformats.org/officeDocument/2006/relationships/oleObject" Target="embeddings/oleObject11.bin"/><Relationship Id="rId16" Type="http://schemas.openxmlformats.org/officeDocument/2006/relationships/customXml" Target="ink/ink3.xml"/><Relationship Id="rId221" Type="http://schemas.openxmlformats.org/officeDocument/2006/relationships/image" Target="media/image106.emf"/><Relationship Id="rId242" Type="http://schemas.openxmlformats.org/officeDocument/2006/relationships/customXml" Target="ink/ink101.xml"/><Relationship Id="rId263" Type="http://schemas.openxmlformats.org/officeDocument/2006/relationships/image" Target="media/image128.png"/><Relationship Id="rId284" Type="http://schemas.openxmlformats.org/officeDocument/2006/relationships/customXml" Target="ink/ink118.xml"/><Relationship Id="rId319" Type="http://schemas.openxmlformats.org/officeDocument/2006/relationships/customXml" Target="ink/ink134.xml"/><Relationship Id="rId37" Type="http://schemas.openxmlformats.org/officeDocument/2006/relationships/image" Target="media/image17.emf"/><Relationship Id="rId58" Type="http://schemas.openxmlformats.org/officeDocument/2006/relationships/customXml" Target="ink/ink22.xml"/><Relationship Id="rId79" Type="http://schemas.openxmlformats.org/officeDocument/2006/relationships/image" Target="media/image38.emf"/><Relationship Id="rId102" Type="http://schemas.openxmlformats.org/officeDocument/2006/relationships/customXml" Target="ink/ink44.xml"/><Relationship Id="rId123" Type="http://schemas.openxmlformats.org/officeDocument/2006/relationships/customXml" Target="ink/ink51.xml"/><Relationship Id="rId144" Type="http://schemas.openxmlformats.org/officeDocument/2006/relationships/customXml" Target="ink/ink59.xml"/><Relationship Id="rId90" Type="http://schemas.openxmlformats.org/officeDocument/2006/relationships/customXml" Target="ink/ink38.xml"/><Relationship Id="rId165" Type="http://schemas.openxmlformats.org/officeDocument/2006/relationships/image" Target="media/image77.emf"/><Relationship Id="rId186" Type="http://schemas.openxmlformats.org/officeDocument/2006/relationships/customXml" Target="ink/ink80.xml"/><Relationship Id="rId211" Type="http://schemas.openxmlformats.org/officeDocument/2006/relationships/image" Target="media/image101.emf"/><Relationship Id="rId232" Type="http://schemas.openxmlformats.org/officeDocument/2006/relationships/customXml" Target="ink/ink96.xml"/><Relationship Id="rId253" Type="http://schemas.openxmlformats.org/officeDocument/2006/relationships/image" Target="media/image122.emf"/><Relationship Id="rId274" Type="http://schemas.openxmlformats.org/officeDocument/2006/relationships/customXml" Target="ink/ink113.xml"/><Relationship Id="rId295" Type="http://schemas.openxmlformats.org/officeDocument/2006/relationships/customXml" Target="ink/ink123.xml"/><Relationship Id="rId309" Type="http://schemas.openxmlformats.org/officeDocument/2006/relationships/customXml" Target="ink/ink130.xml"/><Relationship Id="rId27" Type="http://schemas.openxmlformats.org/officeDocument/2006/relationships/customXml" Target="ink/ink7.xml"/><Relationship Id="rId48" Type="http://schemas.openxmlformats.org/officeDocument/2006/relationships/customXml" Target="ink/ink17.xml"/><Relationship Id="rId69" Type="http://schemas.openxmlformats.org/officeDocument/2006/relationships/image" Target="media/image33.emf"/><Relationship Id="rId113" Type="http://schemas.openxmlformats.org/officeDocument/2006/relationships/image" Target="media/image53.emf"/><Relationship Id="rId134" Type="http://schemas.openxmlformats.org/officeDocument/2006/relationships/customXml" Target="ink/ink54.xml"/><Relationship Id="rId320" Type="http://schemas.openxmlformats.org/officeDocument/2006/relationships/image" Target="media/image160.emf"/><Relationship Id="rId80" Type="http://schemas.openxmlformats.org/officeDocument/2006/relationships/customXml" Target="ink/ink33.xml"/><Relationship Id="rId155" Type="http://schemas.openxmlformats.org/officeDocument/2006/relationships/image" Target="media/image72.emf"/><Relationship Id="rId176" Type="http://schemas.openxmlformats.org/officeDocument/2006/relationships/customXml" Target="ink/ink75.xml"/><Relationship Id="rId197" Type="http://schemas.openxmlformats.org/officeDocument/2006/relationships/image" Target="media/image94.wmf"/><Relationship Id="rId201" Type="http://schemas.openxmlformats.org/officeDocument/2006/relationships/image" Target="media/image96.wmf"/><Relationship Id="rId222" Type="http://schemas.openxmlformats.org/officeDocument/2006/relationships/customXml" Target="ink/ink91.xml"/><Relationship Id="rId243" Type="http://schemas.openxmlformats.org/officeDocument/2006/relationships/image" Target="media/image117.emf"/><Relationship Id="rId264" Type="http://schemas.openxmlformats.org/officeDocument/2006/relationships/image" Target="media/image129.png"/><Relationship Id="rId285" Type="http://schemas.openxmlformats.org/officeDocument/2006/relationships/image" Target="media/image141.emf"/><Relationship Id="rId17" Type="http://schemas.openxmlformats.org/officeDocument/2006/relationships/image" Target="media/image7.emf"/><Relationship Id="rId38" Type="http://schemas.openxmlformats.org/officeDocument/2006/relationships/customXml" Target="ink/ink12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image" Target="media/image57.emf"/><Relationship Id="rId310" Type="http://schemas.openxmlformats.org/officeDocument/2006/relationships/image" Target="media/image154.emf"/><Relationship Id="rId70" Type="http://schemas.openxmlformats.org/officeDocument/2006/relationships/customXml" Target="ink/ink28.xml"/><Relationship Id="rId91" Type="http://schemas.openxmlformats.org/officeDocument/2006/relationships/image" Target="media/image44.emf"/><Relationship Id="rId145" Type="http://schemas.openxmlformats.org/officeDocument/2006/relationships/image" Target="media/image67.emf"/><Relationship Id="rId166" Type="http://schemas.openxmlformats.org/officeDocument/2006/relationships/customXml" Target="ink/ink70.xml"/><Relationship Id="rId187" Type="http://schemas.openxmlformats.org/officeDocument/2006/relationships/image" Target="media/image88.emf"/><Relationship Id="rId1" Type="http://schemas.openxmlformats.org/officeDocument/2006/relationships/customXml" Target="../customXml/item1.xml"/><Relationship Id="rId212" Type="http://schemas.openxmlformats.org/officeDocument/2006/relationships/customXml" Target="ink/ink86.xml"/><Relationship Id="rId233" Type="http://schemas.openxmlformats.org/officeDocument/2006/relationships/image" Target="media/image112.emf"/><Relationship Id="rId254" Type="http://schemas.openxmlformats.org/officeDocument/2006/relationships/customXml" Target="ink/ink107.xml"/><Relationship Id="rId49" Type="http://schemas.openxmlformats.org/officeDocument/2006/relationships/image" Target="media/image23.emf"/><Relationship Id="rId114" Type="http://schemas.openxmlformats.org/officeDocument/2006/relationships/customXml" Target="ink/ink48.xml"/><Relationship Id="rId275" Type="http://schemas.openxmlformats.org/officeDocument/2006/relationships/image" Target="media/image136.emf"/><Relationship Id="rId296" Type="http://schemas.openxmlformats.org/officeDocument/2006/relationships/image" Target="media/image147.emf"/><Relationship Id="rId300" Type="http://schemas.openxmlformats.org/officeDocument/2006/relationships/image" Target="media/image149.emf"/><Relationship Id="rId60" Type="http://schemas.openxmlformats.org/officeDocument/2006/relationships/customXml" Target="ink/ink23.xml"/><Relationship Id="rId81" Type="http://schemas.openxmlformats.org/officeDocument/2006/relationships/image" Target="media/image39.emf"/><Relationship Id="rId135" Type="http://schemas.openxmlformats.org/officeDocument/2006/relationships/image" Target="media/image62.emf"/><Relationship Id="rId156" Type="http://schemas.openxmlformats.org/officeDocument/2006/relationships/customXml" Target="ink/ink65.xml"/><Relationship Id="rId177" Type="http://schemas.openxmlformats.org/officeDocument/2006/relationships/image" Target="media/image83.emf"/><Relationship Id="rId198" Type="http://schemas.openxmlformats.org/officeDocument/2006/relationships/oleObject" Target="embeddings/oleObject10.bin"/><Relationship Id="rId321" Type="http://schemas.openxmlformats.org/officeDocument/2006/relationships/customXml" Target="ink/ink135.xml"/><Relationship Id="rId202" Type="http://schemas.openxmlformats.org/officeDocument/2006/relationships/oleObject" Target="embeddings/oleObject12.bin"/><Relationship Id="rId223" Type="http://schemas.openxmlformats.org/officeDocument/2006/relationships/image" Target="media/image107.emf"/><Relationship Id="rId244" Type="http://schemas.openxmlformats.org/officeDocument/2006/relationships/customXml" Target="ink/ink102.xml"/><Relationship Id="rId18" Type="http://schemas.openxmlformats.org/officeDocument/2006/relationships/customXml" Target="ink/ink4.xml"/><Relationship Id="rId39" Type="http://schemas.openxmlformats.org/officeDocument/2006/relationships/image" Target="media/image18.emf"/><Relationship Id="rId265" Type="http://schemas.openxmlformats.org/officeDocument/2006/relationships/image" Target="media/image130.png"/><Relationship Id="rId286" Type="http://schemas.openxmlformats.org/officeDocument/2006/relationships/customXml" Target="ink/ink119.xml"/><Relationship Id="rId50" Type="http://schemas.openxmlformats.org/officeDocument/2006/relationships/customXml" Target="ink/ink18.xml"/><Relationship Id="rId104" Type="http://schemas.openxmlformats.org/officeDocument/2006/relationships/customXml" Target="ink/ink45.xml"/><Relationship Id="rId125" Type="http://schemas.openxmlformats.org/officeDocument/2006/relationships/customXml" Target="ink/ink52.xml"/><Relationship Id="rId146" Type="http://schemas.openxmlformats.org/officeDocument/2006/relationships/customXml" Target="ink/ink60.xml"/><Relationship Id="rId167" Type="http://schemas.openxmlformats.org/officeDocument/2006/relationships/image" Target="media/image78.emf"/><Relationship Id="rId188" Type="http://schemas.openxmlformats.org/officeDocument/2006/relationships/customXml" Target="ink/ink81.xml"/><Relationship Id="rId311" Type="http://schemas.openxmlformats.org/officeDocument/2006/relationships/customXml" Target="ink/ink131.xml"/><Relationship Id="rId71" Type="http://schemas.openxmlformats.org/officeDocument/2006/relationships/image" Target="media/image34.emf"/><Relationship Id="rId92" Type="http://schemas.openxmlformats.org/officeDocument/2006/relationships/customXml" Target="ink/ink39.xml"/><Relationship Id="rId213" Type="http://schemas.openxmlformats.org/officeDocument/2006/relationships/image" Target="media/image102.emf"/><Relationship Id="rId234" Type="http://schemas.openxmlformats.org/officeDocument/2006/relationships/customXml" Target="ink/ink97.xml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55" Type="http://schemas.openxmlformats.org/officeDocument/2006/relationships/image" Target="media/image123.emf"/><Relationship Id="rId276" Type="http://schemas.openxmlformats.org/officeDocument/2006/relationships/customXml" Target="ink/ink114.xml"/><Relationship Id="rId297" Type="http://schemas.openxmlformats.org/officeDocument/2006/relationships/customXml" Target="ink/ink124.xml"/><Relationship Id="rId40" Type="http://schemas.openxmlformats.org/officeDocument/2006/relationships/customXml" Target="ink/ink13.xml"/><Relationship Id="rId115" Type="http://schemas.openxmlformats.org/officeDocument/2006/relationships/image" Target="media/image54.emf"/><Relationship Id="rId136" Type="http://schemas.openxmlformats.org/officeDocument/2006/relationships/customXml" Target="ink/ink55.xml"/><Relationship Id="rId157" Type="http://schemas.openxmlformats.org/officeDocument/2006/relationships/image" Target="media/image73.emf"/><Relationship Id="rId178" Type="http://schemas.openxmlformats.org/officeDocument/2006/relationships/customXml" Target="ink/ink76.xml"/><Relationship Id="rId301" Type="http://schemas.openxmlformats.org/officeDocument/2006/relationships/customXml" Target="ink/ink126.xml"/><Relationship Id="rId322" Type="http://schemas.openxmlformats.org/officeDocument/2006/relationships/image" Target="media/image161.emf"/><Relationship Id="rId61" Type="http://schemas.openxmlformats.org/officeDocument/2006/relationships/image" Target="media/image29.emf"/><Relationship Id="rId82" Type="http://schemas.openxmlformats.org/officeDocument/2006/relationships/customXml" Target="ink/ink34.xml"/><Relationship Id="rId199" Type="http://schemas.openxmlformats.org/officeDocument/2006/relationships/image" Target="media/image95.emf"/><Relationship Id="rId203" Type="http://schemas.openxmlformats.org/officeDocument/2006/relationships/image" Target="media/image97.png"/><Relationship Id="rId19" Type="http://schemas.openxmlformats.org/officeDocument/2006/relationships/image" Target="media/image8.emf"/><Relationship Id="rId224" Type="http://schemas.openxmlformats.org/officeDocument/2006/relationships/customXml" Target="ink/ink92.xml"/><Relationship Id="rId245" Type="http://schemas.openxmlformats.org/officeDocument/2006/relationships/image" Target="media/image118.emf"/><Relationship Id="rId266" Type="http://schemas.openxmlformats.org/officeDocument/2006/relationships/image" Target="media/image131.png"/><Relationship Id="rId287" Type="http://schemas.openxmlformats.org/officeDocument/2006/relationships/image" Target="media/image14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09:38.63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15 626 205 0,'0'0'88'0,"0"0"-16"0,0 0-13 16,0 0-4-16,0 0-7 0,0 0-8 15,0 0-7-15,0 0-10 0,-20-12-7 0,20 12 2 16,0 0-4-16,0 0 1 0,0 0 1 15,0 0-1-15,0 0 1 0,0 0 0 16,0 0 1-16,0 0-2 16,0 0 0-16,0 0-5 0,0 0 0 0,0 0-3 15,0 0-3-15,0 0 0 0,0 0-1 16,0 0-2-16,0 0-2 0,0 0 2 16,0 0-2-16,0 0 1 0,0 0 0 15,0 0 1-15,0 0-1 0,9 19 4 16,-9-19-3-16,0 0 3 0,0 0-2 0,19 20-2 15,-19-20 1-15,0 0 2 0,23 29-1 16,-23-29-1-16,17 23 1 0,-17-23 1 16,18 27-5-16,-18-27 6 15,18 21 0-15,-18-21 0 0,0 0-3 0,21 22 2 16,-21-22-1-16,0 0 0 0,0 0 2 16,20 16-1-16,-20-16-7 0,0 0 5 15,0 0 1-15,0 0-4 0,0 0 2 16,0 0-1-16,0 0 4 0,0 0 3 15,0 0 5-15,0 0-1 0,0 0-1 0,0 0 5 16,0 0-1-16,0 0-1 0,18-33-4 16,-18 33-3-16,7-41-2 0,-2 14-4 15,5-4 4-15,2-7-2 0,4 1 1 16,2-7-7-16,7 2 7 0,2-7 1 16,6-2-4-16,6-2 4 0,2 3-5 0,0 1 3 15,0 3-6-15,-1 3 8 16,-2 0-5-16,-4 13 0 0,-7 7 4 15,-5 1-7-15,-22 22 1 0,29-34-7 16,-29 34-7-16,0 0-1 0,23-4-7 0,-23 4-7 16,0 0-20-16,0 0-17 0,-3 30-32 15,3-30-48-15,0 0-34 0,0 0-2 16,-20 17 73-16,20-17 113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8.1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-2 142 171 0,'0'0'173'0,"0"0"12"0,3 35-105 16,-3-35-9-16,0 0-7 0,13-22-6 15,8 16-12-15,-13-11-8 0,17 5-10 16,-3-9-15-16,0-5-28 0,16 20-51 16,-20-21-61-16,12 12-80 0,-2 2 7 0,3 5-8 15,-5 3 105-15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0.73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44 104 0,'5'-12'38'0,"4"8"-20"0,5-8-4 16,-4 8 15-16,-1 0-8 16,0 4 1-16,6-4-2 15,-1 4 2-15,9 0-12 16,5-4 5-16,-4 8 3 0,-6-4-6 16,6 8-2-16,-1 4-5 15,1 4-4-15,-6 1 0 16,6 7-1-16,-5-4 0 0,-5 4 2 15,0-3-1-15,0 3-1 16,-5-4 1-16,1-4-1 16,-1-3-44-16,-4-30-20 15,4-11-23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0.48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 4 132 0,'-4'0'52'0,"4"0"-28"0,4-5-11 0,-4 5 17 16,5 0-9-16,-5 0 1 15,5 5-9-15,-1-5-3 16,1 8-5-16,0 0-6 0,-1 17 0 16,1-4 3-16,0 13 1 15,4 11-1-15,0-3-2 16,-4-9 1-16,-1 17-1 15,1-8 0 1,0-4-7-16,-5-22 0 16,0 5-68-1,-10-13-42-15,1-16 46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0.16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157 75 168 0,'-19'-17'63'0,"19"17"-34"0,0-25-21 16,0 25 16-16,0-8-3 15,0 3-1-15,-5-3-4 16,1 4-2-16,-6 0-8 16,1 0-4-16,-5 8 1 0,4 0-2 15,-4 8 2-15,0-3-2 0,0 8-1 16,0-5-2-16,5 5 1 15,-1-5 1-15,6 13 2 16,-1-8-1-16,5 4-1 16,0-4-2-16,9-1 1 15,-4 1-1-15,9 0 0 16,0-5 0-16,10 5 0 16,-1-4 2-16,1 3 0 15,-1 1 0-15,-4 4 2 16,-5-4-1-16,0-1 2 15,-4 1 0-15,-10 4 3 16,0-4-3-16,-14-1-2 16,4-3 0-16,-4-9-1 15,0 0 0-15,-5-8 0 0,5 4-11 16,0-4-5-16,4 0-21 16,6 0-6-16,-1-1-24 15,5-3-30 1,0 4 30-16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19.66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8 90 88 0,'-4'-29'33'0,"4"29"-18"16,-5-29-5-16,5 24 12 0,0 1-6 16,0 0 1-16,0-4-4 15,0 4 2-15,0-1-2 16,0 1 2-16,0 4-8 15,0 0 5-15,0 4 3 0,0-4-1 16,0 13 2-16,0-5-9 16,5 17-2-16,-1 0-3 15,1 9 1-15,0-9-2 16,4 0 2-16,-4 0-4 16,4 0 0-16,0-4 3 0,5-4 3 15,0-5-2-15,5-3-2 16,-5-5 6-16,4-8 3 15,1-1-1-15,0-7 0 16,-5-1-5-16,-5-16-3 16,0 4 0-16,-4 0-1 15,-1 4 0-15,-4-4 0 16,0 4-9-16,0-4-4 16,0 4-66-1,0 0-54-15,5 0 42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19.14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48 140 0,'9'-24'55'0,"-9"24"-30"0,9-12-3 16,-4 12 23-16,0-4-8 15,-1 0-1-15,-4 4-9 16,0 0-3-16,0 0-13 15,0 0-7-15,0 0 0 0,0 0-3 16,0 0-1-16,0 0 1 16,0 4-1-16,0-4-9 15,0-4-2-15,5 0-23 16,-1 8-87 0,10 8-19-16,-5-4 68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18.83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114 0 148 0,'0'0'57'0,"0"0"-30"0,0 5-25 0,0-5 14 0,5 4-8 16,-5 0-2-16,5 17-3 15,-5-1-3-15,4 14 1 16,1-9-1-16,4 29 0 0,1-8 0 16,4 24 2-16,-5-11-3 15,1 24 0-15,-1-12 1 16,0 8 2-16,-4-9-1 15,0 5-1-15,-1-12 12 16,-4-13 6-16,0-9-3 16,-4-3 2-16,-1-5-4 15,-4-16 2-15,-1-5-6 16,-18-8-3-16,5-4-3 0,-1-8 0 16,1 4-4-16,4-5-2 15,1 1 2-15,3 0 2 16,1 0-18-16,5-1-8 15,0 1-60 1,4-13-40-16,0-4 51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18.07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-4 622 84 0,'0'-25'33'0,"0"25"-18"0,5 0 0 0,-5 0 13 0,4-4-4 15,1 4 0-15,9-9-4 16,-4 1-3-16,8-13-1 15,1 4 3-15,9-12-11 16,-4 4 2-16,13-17 1 0,-9 9-2 16,15-9 2-16,-6 9-6 15,5-9-3-15,-9 5-1 16,5-1 1-16,-5 5-1 16,-1 4 2-16,-3 4-2 15,-6 4-1-15,1 4 1 16,-6 0-1-16,1 1 0 15,-5 3 0-15,0 1-33 0,-4-5-13 16,-1 0-43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16.85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 41 124 0,'-5'-12'46'0,"5"12"-24"0,0 8-8 0,0-4 15 16,0-4-3-16,0 0-1 16,0 0-7-16,0 0-1 15,0 4-10-15,0 1-2 0,5-1 1 16,-5 0-3-16,4 4-2 15,1 0 0-15,4 5-1 16,1-1 2-16,-1 17 1 16,1-4-4-16,-1 4-1 15,0-5 3-15,5 9 1 0,-4-8 8 16,-1 0 4-16,1 0-1 16,-1-5 2-16,-4-3-4 15,4-5 1-15,0 0 4 16,5-16 4-16,-4 0-8 15,13-25-4-15,-4 5-5 16,23-22 0-16,-4 5-4 16,18-17-2-16,-9 9-20 15,9-17-8-15,-9 12-94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13.65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5 476 72 0,'-4'-4'30'0,"4"4"-16"0,0-4 3 16,0 4 16-16,0 0-6 15,0 0-1-15,0 0-6 16,0 0-3-16,4 0-1 16,-4 0 0-16,0 0-8 15,0 0 1-15,5 4 2 0,-5 0-4 16,5 4 1-16,-1-3-5 15,1 3 0-15,0 0 1 16,0 5 0-16,-1-5 0 16,1 5 0-16,0-5 0 0,-1 5 0 15,1-1 0-15,0 1 2 16,-1-1 1-16,1 1 3 16,0-5-3-16,0 0-2 15,-1 1 0-15,6-5 1 16,-6 0 3-16,6-4 5 15,-1 0-2-15,5-12 1 16,-4-1-5-16,13-8 0 16,-4 5-5-16,9-26 0 15,-4 4-1-15,13-16 1 16,-8 8-15-16,8-21-7 16,29-42-103-1,9 5-54-15,-9-17 82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02.70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0 757 140 0,'0'0'52'0,"0"0"-28"0,5-9-15 0,-5 9 16 15,5 0-3-15,-5 0-1 16,4 4-3-16,-4 1-1 15,5-5-9-15,-5 0 1 0,5 4 2 16,-5-4 5-16,0 4 4 16,0 0-4-16,0-4 1 15,0 0-8-15,0 4-3 16,0 0-1-16,0 1 1 16,0-1-3-16,0 4 0 15,0 0 1-15,4 1 0 16,1-1-2-16,0 9-2 15,0-5 1-15,-1 9-1 0,1-4 0 16,0 4 2-16,-1-4 1 16,1 4 1-16,0-5-5 15,-1-3 1-15,1-1 0 16,5-3 2-16,-6-1 5 16,6-4 4-1,-1-4-4-15,5-12 1 16,0-1-3-16,14-12 2 15,-4 0 0-15,9-25 1 16,-5 8-2-16,14-21-1 16,-9 9-1-16,10-17 0 0,-6 17-2 15,10-13-2-15,-9 8-2 16,9 1-1-16,-5 8 2 16,0-9 0-16,-4 9 3 15,0 8 1-15,-5 5-8 16,9-1-2-16,-5 5-16 15,-4 3-8-15,-4 5-23 16,-6 0-11-16,-4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7.9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47 0 191 0,'0'0'155'0,"-26"34"-48"0,26-34-43 15,-8 20-4-15,8-20 0 0,-5 43-8 16,-3-24-4-16,18 20-11 0,-12-11 2 16,12 20-7-16,-7-10-8 0,7 13-5 15,-1-6-7-15,1 1 2 0,-3-1-7 16,8 1 0-16,-6-9-5 0,2-6 1 0,-1-2-5 16,2-6 2-16,-12-23-5 0,16 23-4 15,-16-23-14-15,0 0-19 0,30 0-39 16,-39-24-52-16,13 2-66 0,-5-4-3 15,-3 2 5-15,-2-12 158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8.47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254 0 116 0,'5'4'44'0,"-5"0"-24"0,4 0-15 0,-4 0 13 16,0 1-6-16,0-1-2 16,0 17-3-16,0-5 0 0,-4 14-4 15,-1-10-2-15,-4 6 0 0,-1-1 3 16,-4 4 2-16,5-4 0 16,-10 0-1-16,-9 8-3 15,9-7 1-15,5-6-2 16,-5-3 2-16,5-4 0 15,-10-5 1-15,6 0 0 16,-1-20 0-16,0-17-2 16,10 20 1-16,-1 5-4 15,10-8 0-15,0 3 1 16,5-3 0-16,-5 3 0 16,9-16 0-16,5 0-3 15,1 25 2-15,-1 0-1 0,9 4-2 16,-4 0 3-16,9 5 0 15,-4-1 1-15,4 5 0 16,-5-1-3-16,1 5 2 16,-1-4 1-16,1 3 2 15,-5-3 3-15,0-5 2 16,-5-4 10-16,4-4 4 16,-3 0-5-16,-1-8 1 15,0 0-6-15,-5-13-1 16,-4 4-6-16,-5-21-1 15,-10-12-6-15,6 21 0 16,-1 4-21-16,0 0-9 16,1 4-21-16,-1-4-8 0,0 8-11 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7.85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21 100 120 0,'-24'8'46'0,"24"-8"-24"0,0 0-8 0,0 0 15 15,0 0-5-15,0 0 0 16,10-4-7-16,-1 0 0 15,5-8-10-15,0-1 0 0,5 1 0 16,-5-1-6-16,9 1 0 0,1 3 1 16,4-3 1-16,-5 4-1 15,1 4-2-15,-6-1 1 16,1 10-1-16,-5-5 0 16,-5 16 0-16,-4 1-3 15,-5 8 0-15,0-5-1 16,-14 14 3-16,5-10-9 15,-5 5-1-15,4-4-16 16,1-4-8-16,0-4-25 16,4-9-28-1,0 0 30-15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7.49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22 423 76 0,'-14'4'30'0,"14"-4"-16"0,-9 4-6 0,9-4 11 15,0 4 2-15,0-4 2 16,0 0 1-16,0 0 0 15,4 0 0-15,1 0 0 16,5-8-13-16,-1 4 4 0,14-13 5 0,-4 0-2 16,14-8-1-16,-5 4-7 15,10-12-4-15,-5 8-3 16,4-4 0-16,-4 4-4 16,4-5 0-16,-4 5 3 15,0 0 3-15,-5 4-4 16,0 0-3-16,-4 0 1 15,-1 5 2-15,-4-1-9 16,0 5-4-16,0-1-14 16,-1 0-6-16,-3 1-41 15,-1 8-39 1,-5 0 37-16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4.80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-2 0 164 0,'0'4'63'0,"0"-4"-34"0,0 0-25 15,0 0 15-15,0 0-7 16,0 0-2-16,0 0-8 16,0 0-3-16,5 0 0 15,-5 0-11-15,4 0-4 0,-4 0-50 16,9 4-34-1,0 0 38-15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10.35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290-4 108 0,'0'-4'44'0,"0"4"-24"0,0 13-6 0,0-5 17 16,0-4-11-16,0 0-3 15,-5 13-10-15,5-5-3 16,-9 18-2-16,-5 11 3 0,-10 5 4 16,1 0-3-16,9-25 2 0,0-5-5 15,-5 1 0-15,5 0-1 16,-5 3 1-16,-13 5 4 15,13-20 4-15,5-1-4 16,0-8-2-16,0-1-2 16,0-7 0-16,4-1-4 15,1-3 0-15,-1-13 1 16,10 8 2-16,0 4-1 16,5-4-1-16,-5 5 1 15,10 3-1-15,4 9-3 16,0-4 0-16,-5 3-1 15,5 22 0-15,0-9 3 0,10 9 0 16,-6-4 1-16,6 12 0 16,-1 0 0-16,1-5 0 15,-6 5 2-15,-4-25 1 16,-4 0 7-16,-1-4 6 16,5-8-6-16,0-17-1 15,-4-5-5-15,-1 5-1 16,-4 0-6-16,-1 4 0 15,1 8-19-15,-5 1-6 16,0-5-27 0,-5 4-54-16,5 5 16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9.72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-2 13 192 0,'4'-4'74'0,"-4"4"-40"0,24 0-24 0,-19 0 20 16,4-5-7-16,1 5 1 0,4 0-7 16,0 0-2-16,9 0-9 15,-4 0-2-15,5-4 0 0,-6 4-2 16,6 4-2-16,4 1 1 15,-9-5-1-15,-5 0-7 16,0 0 0-16,-5 0-30 16,1 8-11-16,-1 4-57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9.38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159 0 196 0,'0'0'74'0,"0"0"-40"0,0 9-24 0,0-5 17 16,5 0-11-16,-5 0-4 16,9 9-10-16,0-1-1 15,1 9-1-15,-1-4 0 0,5 3 2 16,0-3-1-16,0 16 2 0,0-4-4 16,0 1 0-16,-4-6 1 15,-1 6 0-15,-4-5 0 16,-10 8 2-16,5-8-3 15,-23 0-2-15,-1-4-3 16,-13-1 1-16,9-3-4 16,-10-4 1-16,1-1-12 15,4-4-2-15,5 1-17 16,4-5-5-16,6 0-28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9.02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-1-4 148 0,'5'0'57'0,"-5"0"-30"0,14 8-14 0,-9-4 17 0,4 0-11 16,1 1-3-16,8 7-7 15,-3-4-4-15,13 9-2 16,14 12-5-16,-9-12-1 0,-5-5 4 15,9 5 3-15,-4-1-1 16,5 1-2-16,-5-5 2 16,4 5 0-16,-4-1-4 15,0-3 1-15,-5-1-11 16,-4-3-5-16,-1-1-39 16,-4 0-51-1,9 0 22-15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5.30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2 138 116 0,'-5'-4'46'0,"5"4"-24"0,5 0-15 0,-5 0 15 15,4 0-4-15,1 0-1 0,0 0-7 16,0 0-2-16,4 0-4 15,0-5 6-15,1 1 5 0,-6 0-3 16,6-4-2-16,-5-1-3 16,-1-3-2-16,1-1-1 15,0 1 0-15,-5-1-2 16,0 1 1-16,0-1 2 16,-5 5 4-16,5-1 7 15,-5 1 2-15,1 4-7 16,-6 4-4-16,1 0-4 15,-1 4-3-15,6 0-2 16,-1 9 1-16,0-1 1 16,1 9 0-16,-1 8-3 15,5-12 2-15,0 0 1 16,5 4 0-16,-1-5 0 0,6 1 0 16,-1-4-3-16,5-1 0 15,14 1-34-15,-9-5-15 16,-5-4-46-1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8:04.55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14-3 108 0,'-4'0'44'0,"4"0"-24"0,0 0 1 0,0 0 30 16,0 8-12-1,0 5-13-15,0-1-9 16,0 9-10-16,0 0-1 0,-5 8 1 16,1 13-3-16,4-5-3 15,0-4 0-15,0 1-1 16,0-9-7-16,0-4 0 15,0-1-52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7.4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-2 247 48 0,'0'0'136'0,"0"0"-59"15,0 0-10-15,1 28 1 0,14-8-4 16,-15-20-14-16,18 37-9 0,-18-37-7 16,22 44 0-16,-22-44-6 0,20 43-4 15,-20-43-5-15,20 39 0 0,-20-39 4 16,15 20 4-16,-15-20 4 0,0 0-2 0,0 0-2 16,12-26 0-16,-15 2-1 0,4 3-3 15,-6-10-4-15,5 4-8 0,-5-1-3 16,0-10-2-16,-1 4 0 0,2 3-4 15,-2 1 2-15,2-1-4 0,4 3 2 16,2 1-3-16,4 0-4 0,-3 6-9 0,-3 21-21 16,16-33-47-16,12 28-88 0,-28 5-33 15,38-13-7-15,-18 10 7 16,1 5 147-16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1.07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8-5 236 0,'-5'-4'88'0,"5"4"-48"0,-4 9-36 0,4-5 21 15,0 4-12-15,0-4-2 16,0 13-6-16,0-5-4 16,4 13 0-16,-4-4-1 0,5 21 0 15,-1-4 0-15,1-5 0 16,0 17-22-16,-1-13-10 15,1-3-68-15,4 3-38 16,0-3 60-16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2.24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-5 16 172 0,'0'-16'66'0,"18"16"-36"0,-8 0-20 0,-6 0 20 15,6 4-12-15,-1 0 0 16,5 4-4-16,10 5 1 16,-1 4-8-16,1 8-6 0,8 8-2 15,1 17 3-15,-5-4 1 16,-4-4-4-16,4 25-1 15,-5-9 1-15,5 34 2 16,-4-13-5-16,-5 9 1 16,-5-13-10-16,-10 17-2 0,1-9-16 15,-19 1-6-15,5-13-48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1.94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131 0 164 0,'-10'12'63'0,"10"-12"-34"0,0 29-16 0,0-20 19 0,0 3-3 15,0 1 3-15,-9 8-12 16,4-1-2-16,-9 14-10 16,5-9-5-16,-5 17-2 0,5-5-1 15,-1 9 0-15,1-9-5 16,-5 1-1-16,5-5-41 15,-1-3-17-15,1-10-33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1.75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17 104 164 0,'-19'-12'63'0,"19"7"-34"0,0 5-19 15,0 0 20-15,0-4-7 16,0 0 1-16,10-4-4 16,-1-9-3-16,1 9-9 15,-6 0-1-15,10-5 0 0,-4 5-3 16,8-1-3-16,11 1 2 16,-6 8 0-16,1 0-1 0,4 13-2 15,-5-1-2-15,15 9-1 16,-6 0 2-16,1 8 0 15,-5-4 1-15,1 0 2 16,-1-5 1-16,-5-7 1 16,1-1-20-16,-6-12-7 15,-3 0-59 1,-1-8-54-16,-5 0 44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1.41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66-7 224 0,'-9'0'85'0,"9"0"-46"0,-9 8-37 0,9-4 19 16,-5 4-11-16,0-3-3 15,-4 7 0-15,-5 17 0 16,4 1-3-16,6-5-7 0,4 20-1 16,0-7 0-16,9 33 2 15,-4-13 1-15,9 5 3 16,14 25-1-16,-9-22-1 16,-5-11-15-16,14-5-5 15,-5-9-19-15,10-7-7 16,4-1-42-1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0.50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167 263 132 0,'0'-5'52'0,"0"5"-28"0,5-29-6 0,-5 25 18 16,0-8-9-16,0-5-1 15,0 9-4-15,0-1-2 16,0-7-10-16,0 7-2 0,0-3-1 16,0-1-3-16,0-3-1 15,0 3-1-15,-5-4-2 16,0 5 5-16,-4-5 1 0,0 5 2 15,-5-1 0-15,0 1 0 16,-5 3 2-16,5 1-7 16,0 8-4-16,0 0 0 15,0 8 0-15,0 1-2 16,5 7 2-16,0 1 1 16,4 8 2-16,1 8-1 15,4 13-3 1,4 17 1-16,1-13 1 15,9 8 0-15,-5-12 0 16,0 12 0-16,1-8-7 16,4 0-3-16,-5-4-16 15,-4 13-7-15,-1-9-28 0,1-17-14 16,0 9-4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5.47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226 272 192 0,'0'-4'71'0,"0"4"-38"0,0-5-28 15,0 5 19-15,0 0-2 16,0 0 2-16,-5-4-2 15,1 0-2-15,-11 4-10 16,6 0 2-16,-5 4 2 0,0-4-7 0,-5 13-2 16,0-1-3-16,0 9-2 15,1 0 1-15,-1 8-1 16,0 0-3-16,5 5 2 16,0-5-1-16,4 0 0 15,1-4 2-15,4 1 0 16,5-6 0-16,5-7 0 15,0 0-7-15,4-9 0 16,0 0-4-16,15-17 2 16,-5 1 3-16,4-17 3 15,-4 3 0-15,0-15-1 16,0 3 5-16,-5-8 3 0,0 4 1 16,-5 1 0-16,1 7 3 15,-6 1 3-15,1 3 2 16,-10-7 3-16,1 3-9 15,-1 5-2-15,5 4-3 16,-5 0-2-16,5 4 3 16,0 9 0-16,0-1-4 15,5 17-1-15,-5 0 3 16,5 9 1-16,-1 0-3 16,1 16-1-16,0-4 1 15,0 29 0-15,-1-8 1 16,6 8 0-16,-6-8-5 15,1 13-1-15,0-5-22 16,-1-4-6-16,1-4-62 16,5 0-52-16,-1-8 51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4.85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-1 228 156 0,'4'5'57'0,"-4"-5"-30"0,10-5-12 15,-6 5 18-15,6 0-5 16,-6 0 0-16,10-8-6 16,-4-1-2-16,8-3-11 15,-3 3-5-15,3-16-3 0,6-9 3 16,-10 21 2-16,-5 1 0 16,1-1 1-16,-1 0 0 15,-4-4 1-15,-1 5 0 16,-4-1 0-16,0-4 0 15,-4 4 2-15,4 5-1 0,-10 12 0 16,1 0-8-16,-5 17-2 16,4-8 0-16,1 8 2 15,0 0 0-15,-1 5-1 16,1-1-2-16,4 9-1 16,1-9 2-16,4-3 2 15,4 3-2-15,6-4-2 16,-1 0 2-16,10-8 2 15,-5-4-7-15,9-14-3 16,1 1-17-16,8-21-9 16,11-22-34-16,-15 34-14 15,-5 1-9 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4.39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191 338 140 0,'0'-4'52'0,"0"4"-28"0,0-16-8 0,0 16 18 15,5-5-5-15,-5 1-2 16,0-4-7-16,0 0 0 16,-5-1-11-16,0 1 6 0,-4 0 2 15,4-1-3-15,-9 9 0 16,0 0-11-16,-10 9-1 15,6-1-2-15,-1 13 2 16,0-5-3-16,0 9-2 16,5-4 2-16,5 4 0 15,-1-4 1-15,6 4 2 0,-1-4-3 16,5-4 0-16,0-1 3 16,9-7 1-16,1-5-8 15,8-8-4-15,-3 0-9 16,8-21-1-16,-4 4 1 15,4-21 1-15,-4 9 7 16,-5-22 6-16,0 10 3 16,-4-5 3-16,-1 8 14 15,-4 0 7-15,-5 5 0 16,0 3-2-16,0 9-9 16,0 4-3-16,0 5-5 15,0 12-1-15,0-1-1 16,0 14-2-16,0-5 1 0,5 21-1 15,-5-4 0-15,4 20 0 16,1-11-3-16,4 7 0 16,-4-4 2-16,4 5 0 15,-4-5-10-15,5-3-3 16,-1-5-22-16,0-5-9 16,1-3-60-1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3.80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-3 257 200 0,'5'-17'74'0,"-5"17"-40"0,28-25-22 16,-10 12 21-16,-4 13-8 0,-4 0-2 15,4-17-11-15,-5 5-3 16,0-5-5-16,1 0-3 0,-1-8 0 16,0-17 3-16,-4 34 2 15,0-1-2-15,-1 1-1 16,-4 4-1-16,0-13 1 16,0-8-2-16,0 29 2 15,0 0-2-15,-9 9-1 16,4-1-2-16,-4 14-1 15,0-5 4-15,-1 8 1 16,6-4-3-16,-1 9 1 16,0-5-2-16,5 0 0 15,0-4 2-15,5-4 0 0,4 5 0 16,5-14 2 0,-4-4-3-16,8-8-2 0,1 0-14 15,4-4-6-15,-4 0-28 16,4-8-12-16,5-9-33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7.22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50 197 122 0,'0'0'144'15,"20"-23"-34"-15,-20 23-66 16,9-20-1-16,-9 20-7 0,21-19-9 16,-21 19-3-16,17-25 4 0,-17 25 3 0,14-25-1 15,-14 25-2-15,10-26 5 0,-10 26 2 16,2-24 0-16,-2 24-3 0,0 0-7 15,-6-19-4-15,6 19 1 0,0 0-7 16,-30-15 0-16,30 15-3 0,-22 0-3 16,22 0-2-16,-20 5-2 0,20-5-1 0,-20 16-2 15,20-16 4-15,-19 32-6 0,19-32 1 16,-13 38-2-16,6-10 3 16,4-1-4-16,-1 3 5 0,4 0-5 15,4 0 3-15,-1-3-1 0,4-1 1 0,4-7-2 16,-11-19 4-16,32 23-9 0,-32-23-7 15,45 3-10-15,-29-22-18 0,23 19-37 16,-26-27-36-16,24 5-84 0,-17 1-5 16,8-1 7-16,-7 5 119 0,-8-10 77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0.77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0 219 188 0,'33'-12'71'0,"-33"12"-38"0,19-12-12 0,-15 12 22 0,10-5-8 15,-4 1-1-15,9-4-15 16,-5 0-4-16,9-5-9 16,-4 1-2-16,9-5 0 0,-4 5-2 15,-1 0-2-15,-4-1-24 16,4 1-11-16,1 3-37 16,0-15-15-16,8-22-7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38.00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-1 1165 148 0,'0'-34'57'0,"0"18"-30"0,0 16-18 16,0 0 27-16,0 12-9 16,0-3-3-16,0-1 0 15,0-8-14-15,0-8 5 0,0 16 3 16,0 0-8-16,0 1-1 15,0-1-1-15,0 0 2 16,0-4-1-16,0-8 0 16,0-4-3-16,0 20 3 15,5 1-3 1,-5 0-3-16,4-5-2 16,1 4 0-16,0 5-1 15,-1-4 0-15,1 3-3 16,0 5 2-16,-1-4 1 15,1 0 0-15,5 3 2 16,-6-3 1-16,1-4 3 16,4-1 1-16,-4-3-3 15,4-5-1-15,1 0 1 16,-1-4 2-16,1-4-1 16,-1 0 2-16,-4 4-2 15,4-9 2-15,0 1-2 16,5-13 0-16,5-17-3 15,-5 22 1-15,-4-1-2 16,18-29 2-16,9-21 0 16,-4 30 1-16,-9 3-5 15,9-28 1-15,13-30 2 16,1 0 1-16,0 4-4 0,-5 9 1 16,1 0-2-16,-1 12-2 15,5-8 3-15,0 8 2 16,0 4 0-16,-5 9 2 15,5 4-2-15,0 0-1 16,-5 8-8-16,-4 4-5 16,-10 5-24-16,-5 8-11 15,-4 4-33-15,0 4-11 16,-1 5-8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3.36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0 197 176 0,'14'-17'66'0,"-4"4"-36"0,18 9-18 16,-24 4 21-16,10-4-15 16,0 0-2-16,0-5-8 15,0 1 0-15,0-4-5 16,-5-1 3-16,1-4 3 0,-1 1-3 0,0-1 2 15,-4 4-3-15,-1-8 2 16,-4-8 2-16,0 29 2 16,-13 4-3-1,3-4-5-15,-8 13-2 16,4-1 0-16,0 5-1 16,0 0 0-16,0 8 0 15,5-4 0-15,-1 8 0 16,6-4 0-16,4 4 0 15,0-4-3-15,14 1 2 16,4-1 1-16,-4-13 0 16,0-3-14-16,5-5-3 15,-5-4-26-15,4-9-11 0,1-3-46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52.94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0 120 0,'9'29'46'16,"-9"-29"-24"-16,9 30-15 0,-4-26 15 0,0 17-9 15,-1-5 0-15,1 13-1 16,-5-4 2-16,5 13-7 15,0-5 2-15,-1 5 4 0,-4-5 4 16,5-4 2-16,-5-4-2 16,0-8 2-16,0 0-4 15,5-26-1-15,-1 9-8 16,-4-21-4-16,0 5-4 16,5-18 1-16,0 5 1 0,-1-4 0 15,1 4 0-15,4 0 2 16,1 4-6-16,-1 4 1 15,1 4 1-15,8 5 1 16,-4-1-2-16,10 9 2 16,-5 0 3-16,4 8 1 15,-4 0-4-15,4 9 1 16,-4-1-5-16,4 9-1 16,-4-4-4-16,0 3 1 15,-5-3-11-15,0 0-2 16,-5-5-30-1,1-3-56-15,-1-1 16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39.89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-2 455 84 0,'5'0'33'0,"-5"0"-18"0,-5-4 4 0,5 4 16 15,0 0-8-15,0 0-3 16,0 0-8-16,0 0-2 16,0 0-8-16,0 0 5 0,0 4 2 0,0 0 2 15,0 5 1-15,0-1-4 16,0 5 0-16,0-5-3 16,5 4 2-16,-5 1-2 15,0 4 0-15,0-1-3 16,0 5 1-16,0-4-2 15,5 4 2-15,-1-4-2 16,-4 4 0-16,0-5-1 16,5-3 2-16,0-5 1 15,0 0 3-15,-1-3-1 16,6-14 0-16,-1 1-5 16,5-17-1-16,0 4-1 15,5-17-2-15,0 9 1 0,9-13 1 16,-4 9-1-16,4-17-1 15,-5 8 1-15,10 0 1 16,-5 5-3-16,1-5 0 16,-6 4-4-16,5-8-1 15,10-16-8-15,-5 11-2 16,-5 10-20-16,-9 16-9 16,-5 4-67-1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40.69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-1 137 124 0,'0'-33'46'0,"0"8"-24"0,0 62-6 15,0-28 18-15,4 3-9 16,-4-8-3-16,5 5-8 16,-5-1-1-16,5-4-8 15,-1 9-3-15,1-1 1 0,0 1-4 16,0 3 0-16,-1-3 3 0,1 12 3 15,0 4 2-15,-1-4 3 16,6-4 4-16,-6-5 1 16,1-3-2-16,5-5 2 15,-1 1 1-15,5-14-1 16,5-3-1-16,4-17 1 16,6-21-10-16,-6 25-6 15,1 5 1-15,13-26-1 16,15-25-15-16,4-8-4 15,-9 5-105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6.80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5 134 100 0,'0'0'171'0,"-19"14"-2"0,19-14-87 15,0 0-14-15,0 0-12 0,0 0-5 16,0 0-4-16,0 0-10 0,0 0-10 16,0 0-4-16,0 0-2 0,16 26-2 0,-16-26 1 15,20 28 1-15,-11-2-12 0,7 1 1 16,-2-1-5-16,3 1 2 0,-1 1-3 16,3-4 1-16,0 3-4 15,-1-4 1-15,-2-3-2 0,1 0 0 0,-17-20-1 16,28 28 3-16,-28-28-1 0,20 15 2 15,-20-15 0-15,0 0 0 0,16-27 3 16,-16 27-3-16,2-43 3 0,1 14-4 16,-4-8 3-16,-1 1-1 0,0-1 1 15,2-6-5-15,-2 6 3 0,1-8 0 0,2 12-8 16,1 0 5-16,0 8-8 0,4 2-2 16,-6 23-21-16,7-38-10 0,13 44-43 15,-20-6-52-15,0 0-59 0,0 0-14 16,21-16 5-16,-21 16 125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6.14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 10 293 0,'0'0'150'0,"-21"-12"-21"16,21 12-210-16,21 3-79 0,-21-3 9 16,19 0-9-16,-19 0 141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5.97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0 152 168 0,'0'0'80'16,"0"0"7"-16,0 0-4 0,0 0-10 15,0 0-12-15,18 4-9 0,-18-4-5 16,0 24 0-16,0-24-7 0,-1 42-7 16,-5-24-10-16,12 13-1 0,-9-4-5 15,7 7 2-15,-8-7-6 0,8 5 1 0,-5-8-3 16,4-1 1-16,-5-3-3 0,2-20 0 16,0 23 0-16,0-23 2 0,0 0-3 15,0 0-1-15,2-18 1 0,-2 18-1 16,0-39-1-16,4 7-2 0,-1-5 1 15,0-2-8-15,1-5 6 0,3-2-4 0,0 3 4 16,3 0-4-16,-1 4 4 16,1 5-4-16,0 7 2 0,-3 8-3 15,-7 19 2-15,18-21-1 0,-18 21 0 16,0 0 1-16,17 17-2 0,-14 6 3 0,0-2-2 16,1 6 2-16,0 4-2 0,-1 0 3 15,1 1-3-15,4-2 2 0,-3 3-2 16,3-9 0-16,0 3-5 0,-4-8-5 15,9 7-17-15,-13-26-19 0,22 34-42 16,-22-34-54-16,0 0-61 0,0 0-1 0,24 3 5 16,-24-3 151-16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5.5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0 279 0,'0'0'184'0,"0"0"12"16,23 17-124-16,-23-17-24 0,-3 26-8 15,3-26 5-15,-4 36-3 0,-5-16-14 16,16 14-3-16,-8-9-9 0,5 5-4 0,-2 0-4 16,2 5-2-16,0-4-4 0,3 4 2 15,1-4-4-15,-1-5 1 16,1-1-4-16,0-4-1 0,-8-21-9 16,14 23-6-16,-14-23-22 0,0 0-35 0,41 10-57 15,-30-29-73-15,-11 19 0 0,17-41 1 16,-10 16 104-16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5.02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-2 705 277 0,'20'-11'107'0,"-24"-18"2"16,4 29-15-16,4-30-6 0,-4 30-17 16,0 0-11-16,0 0-14 0,6-25-10 15,-6 25-7-15,0 0-9 0,0 0-2 0,0 0-8 16,0 0-5-16,0 0-3 0,0 0-1 16,0 0-1-16,0 0-3 0,0 0 3 15,9 22-1-15,-9-22 0 0,0 0 2 16,11 20 0-16,-11-20-1 0,10 23 1 15,-10-23 3-15,13 30-3 0,-4-11 1 16,1 2 0-16,0 1 2 0,0-1-3 16,2 5 2-16,-2 0-2 0,0 1 1 15,1 3-3-15,-4-6 5 0,3 2-4 16,-1-6 1-16,1 2-1 0,-10-22 1 0,13 31-2 16,-13-31 2-16,13 20-1 0,-13-20 2 15,0 0-1-15,0 0 3 0,0 0 2 16,0 0 2-16,0 0-2 0,0 0-6 15,16-20 0-15,-16 20 0 0,5-37 0 16,3 6 0-16,0-12 0 0,5-9 0 0,4-7 0 16,1 0 0-16,5-7 0 0,1-2 0 15,6-7 0-15,-2-4 0 16,12 15-6-16,-20-27-89 0,13 21-116 16,-1-1-8-16,5 16-2 0,-7-1-1 0,-3 12 174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31.47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25 536 225 0,'0'0'178'0,"0"0"2"16,-31-9-106-16,31 9-16 0,0 0-7 15,0 0-9-15,0 0-5 0,0 0-7 16,11-24-5-16,-11 24-5 0,8-30 1 15,-8 30-6-15,16-39 2 0,-6 12 2 16,0-8-5-16,3-3-6 0,-3-3 1 16,6 10-9-16,-2-12 0 0,5-2 0 15,-5 5 0-15,3 4 0 0,-2 4 0 16,-15 32 0-16,22-38 0 0,-22 38 0 0,16-28 0 16,-16 28 0-16,0 0 0 0,19 0 0 15,-19 0 0-15,0 0 0 0,17 27 0 16,-17-27 0-16,14 33 0 0,-5-12 0 15,2 11 0-15,0-8 0 0,9 13-22 16,-13-5-32-16,27 33-54 0,-22-8-104 0,15-6 0 16,-7-3-4-16,6-2 18 0,-2-3 198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09:39.68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-1 473 146 0,'0'0'54'0,"0"0"0"0,0 0-3 0,0 0-3 15,0 0-8-15,0 0-2 0,0 0-2 16,0 0-2-16,0 0-5 0,0 0-4 16,0 0-5-16,0 0-2 15,0 0-3-15,0 0 0 0,0 0-4 0,0 0-5 16,0 0 0-16,0 0 2 0,0 0 6 16,0 0 0-16,0 0 1 0,0 0-3 15,0 21-1-15,0-21 3 0,14 22-4 16,-4-3-1-16,-10-19-6 0,19 32 1 15,-9-11-2-15,3 2 4 0,-13-23-3 0,18 34-1 16,-18-34 1-16,19 29 4 0,-19-29-3 16,13 20 3-16,-13-20 0 0,0 0-1 15,0 0 4-15,0 0 4 0,0 0 1 16,0 0-1-16,0 0 0 0,0 0-5 16,13-34 2-16,-13 34 0 0,7-37-3 0,-1 2-4 15,1 8 0-15,2-9-2 16,1-3 2-16,3 8-1 0,1-8 2 15,3-4-8-15,0 9 7 0,4 2-4 16,0-2 4-16,1 1-9 0,-1 7 1 0,-1-6 7 16,0 7-10-16,-20 25 6 0,36-32 3 15,-36 32 0-15,31-34-9 0,-31 34 6 16,24-26-5-16,-24 26-5 0,20-19-5 16,-16-1-9-16,-4 20-21 0,10-27-14 15,11 34-35-15,-21-7-88 0,0 0-5 0,0 0-7 16,0 0 99-16,0 0 96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9.89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13 724 283 0,'0'0'190'15,"0"0"6"-15,-15-23-122 0,15 23-22 0,0 0-10 16,0 0-7-16,0 0-8 0,0 0-6 15,0 0-4-15,11 22-2 0,-11-22-4 16,10 36 5-16,-10-36-6 0,16 44 4 16,-7-21-7-16,3 3-7 0,1-1 2 15,0 0-1-15,2-6 7 0,1 0-19 0,-16-19 18 16,26 30-9-16,-26-30 5 0,26 26-2 16,-26-26 3-16,21 14-4 0,-21-14 0 15,0 0 0-15,19 10 0 0,-19-10 0 16,0 0 0-16,0 0 0 0,0 0 0 15,11-19 0-15,-11 19 0 0,-1-33 0 16,1 5 0-16,1-2 0 0,2-15 0 16,2 1 0-16,2-13 0 0,1-9 0 15,7-2 0-15,6-5 0 0,4-3 0 16,1-6 0-16,11 16 0 0,-15-18-69 0,21 23-142 16,-10 0-11-16,3 11 0 0,-4 4-7 15,-5 15 160-15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32.1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29 220 190 0,'-19'3'183'0,"15"-23"-20"0,4 20-71 0,0 0-16 15,0 0-11-15,0 0-14 0,-4-18-12 16,4 18-8-16,0 0-10 0,1-26 3 16,-1 26-13-16,16-30 3 0,-16 30-2 15,23-33-3-15,-5 13 0 0,-6 1-1 16,5-2-2-16,-17 21-4 0,34-22 3 0,-34 22-4 16,28-13 2-16,-28 13-2 0,30 2-6 15,-30-2 4-15,26 26 1 0,-26-26 0 16,25 34-4-16,-16-13 3 0,-2 2 1 15,-1 16-3-15,-5-10 11 0,-1 2-10 16,-4-1 5-16,-3 6-7 0,-3 4 11 0,-2-4-4 16,-1 7-5-16,1-10 6 0,-4-5-5 15,0 5 6-15,2-1-8 0,1-1 6 16,0-7-6-16,13-24 1 16,-17 30 6-16,17-30-3 0,-15 25-5 0,15-25 2 15,0 0 0-15,0 0 3 0,0 0-1 16,0 0-1-16,22-22-1 0,-22 22 0 15,24-28 0-15,-24 28 2 0,29-30-1 16,-29 30-5-16,36-26 5 0,-15 17-1 16,2 2 1-16,0 1 3 0,-1 5-1 0,-1 0-1 15,4 1-1-15,-5 5 0 0,0-5 4 16,1 0-5-16,-21 0-4 0,36 15-16 16,-36-15-20-16,39 22-55 15,-39-22-107-15,20 21-2 0,-20-21-7 0,21 15 4 16,-21-15 209-16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31.0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31 8 83 0,'-1'-20'157'0,"1"20"7"0,0 0-100 0,0 0-7 16,0 0-8-16,0 0-6 0,-4 23-14 15,4-23-7-15,-9 36-1 0,2-16 0 16,7 14 5-16,-7-2-4 0,10 15 3 15,-9-7-2-15,12 20 3 0,-8-8-10 16,11 11 1-16,-11-6-11 0,9 9 4 0,-1-5 0 16,1 5-5-16,1-2-1 15,2-5 0-15,-2-6-1 0,1-6-6 16,5 6-4-16,-7-18-16 0,14 6-24 16,-21-41-35-16,21 36-54 0,-21-36-59 0,0 0-3 15,26 13 3-15,-26-13 175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1.38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40 0 493 0,'0'0'213'16,"0"0"-16"-16,-40 17-160 0,40-17-63 15,0 0-46-15,0 0-58 0,0 0-79 0,0 0 5 16,0 0-7-16,0 0 124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0.5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12 141 0,'0'20'144'0,"0"-20"-72"16,-2 18-20-16,2-18-3 0,0 24 5 16,8-1-3-16,-8-23-6 0,4 37-13 15,-4-37-7-15,8 35-6 0,-8-35-3 0,6 27-10 16,-6-27 0-16,6 20-3 0,-6-20 1 16,0 0-7-16,0 0 5 0,0 0 2 15,0 0-1-15,14-36 2 0,-11 15-8 16,2-6 9-16,-1 1-9 0,0 2 7 15,0-3-8-15,-4 27 8 0,8-35-5 16,-8 35 5-16,10-21 1 0,-10 21-2 16,0 0 2-16,20-4 0 0,-20 4 2 15,0 0-1-15,24 28-3 0,-24-28 2 16,19 32 2-16,-8-14-3 0,-11-18 4 0,19 37-6 16,-10-18-5-16,-9-19-22 0,18 31-37 15,-18-31-45-15,0 0-78 0,10 26 0 16,-10-26-6-16,0 0 153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0.1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24-1 223 0,'0'0'177'0,"-4"25"-31"0,4-25-56 15,0 0-8-15,-21-9-15 0,21 9-19 16,0 0-14-16,4 23-6 0,-4-23-6 15,2 20-7-15,-2-20-4 0,4 26-4 16,-3-7-2-16,3-1-1 0,-4-18-1 16,10 29-1-16,-10-29-4 0,12 23-9 15,-12-23-11-15,0 0-25 0,35 37-36 16,-35-37-58-16,0 0-58 0,0 0-12 16,26-21 12-16,-26 21 151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49.7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30 114 0,'0'0'165'0,"0"0"13"0,0 0-88 16,-2 29-14-16,2-29-16 0,0 0-8 15,-4 23-7-15,15 0-10 0,-11-23-8 0,6 30-5 16,-6-30-8-16,10 37-1 0,-10-37 1 16,9 39-10-16,-9-39 7 0,7 33-13 15,-7-33 9-15,9 32-9 16,-9-32 13-16,0 0-8 0,0 0-5 0,0 0 7 15,21-22-7-15,-17 2 7 0,2-12-8 16,-3 2 6-16,1-3-6 0,1 2 4 16,-1-1 1-16,-1 5-2 0,-3 3 1 15,0 24 3-15,3-25 1 0,-3 25-2 16,0 0-2-16,0 0 0 0,0 0-1 0,5 22 3 16,-5-22-3-16,9 34 0 0,-6-9-6 15,3 0 6-15,1 1 3 0,0-3-4 16,2 0 8-16,-2-1-12 0,1-1 9 15,-8-21-7-15,16 29 5 0,-16-29-4 16,19 11 8-16,-19-11-4 0,23-13-10 16,-23 13 12-16,23-34-10 0,-9 8 9 15,-4 0-1-15,0 0 2 0,5-2-11 16,-4 2 6-16,-4 4 4 0,-7 22-2 16,16-30 0-16,-16 30-2 0,0 0 0 0,0 0-3 15,22-4 2-15,-22 4 2 0,13 30-3 16,-13-30 1-16,13 40 1 0,-5-18 0 15,0 9 5-15,2-3-6 0,-2-1 7 16,1-3-9-16,-1 1 8 0,1-5-7 16,3-2-2-16,-12-18-26 0,25 25-56 15,-25-25-109-15,0 0-14 0,22-22 5 16,-22 22-2-16,16-37 196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49.0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 63 172 0,'0'0'165'0,"0"0"-49"15,0 0-35-15,0 0-4 0,0 0-9 0,0 0-14 16,0 0-16-16,0 0-9 0,0 0-7 16,-3 30-4-16,3-30-1 0,0 23-2 15,0-23-1-15,1 37 0 16,2-19 0-16,3 12 0 0,-3-9 5 0,5 5-11 15,-1-6 4-15,2 2-10 0,-9-22 5 16,20 24-8-16,-20-24 8 0,21 6-7 16,-21-6-1-16,23-13 4 0,-23 13-9 15,18-29 12-15,-12 8-8 0,1-5 6 16,-2-1-6-16,-4-2 5 0,-4 1-11 0,-1-3 0 16,2 7-10-16,-11-14-28 0,13 38-51 15,-2-26-111-15,2 26 3 0,-8-28-3 16,8 28 20-16,0 0 188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48.5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120 64 188 0,'7'-21'169'15,"-2"-1"-42"-15,-5 22-47 0,-5-24-4 0,5 24-1 16,0 0-15-16,0 0-15 0,0 0-6 15,0 0-6-15,-22 5-7 0,22-5-7 16,-13 19-9-16,13-19-2 0,-20 26-5 16,20-26 4-16,-25 23-2 0,25-23-3 15,-18 27 0-15,18-27 0 0,-19 26 0 0,19-26-1 16,0 0-1-16,-10 20-1 0,10-20 0 16,0 0 3-16,16 23-4 0,-16-23 2 15,18 8 1-15,-18-8-1 16,26 13 0-16,-26-13 1 0,32 9-1 0,-32-9 0 15,31 13 0-15,-31-13 0 0,34 16 0 16,-34-16 0-16,28 20-2 0,-28-20 5 16,15 30-5-16,-13-7 1 0,-4-2 4 15,-3 2-6-15,-4 2 7 0,-2-7-5 16,-4 2 5-16,15-20-9 0,-33 30 7 0,13-25-15 16,20-5-9-16,-35-10-15 0,35 10-44 15,-25-25-47-15,11 4-74 0,5-5-5 16,8-1 4-16,4-2 116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48.0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149 34 231 0,'0'0'192'0,"0"0"2"15,-15-20-99-15,15 20-21 0,0 0-19 0,0 0-8 16,0 0-15-16,0 0-9 0,0 0-6 15,0 0 0-15,-18-17-6 0,18 17-2 16,0 0 0-16,0 0-3 0,-22-3 1 16,22 3-3-16,0 0-7 0,-22 19 6 15,22-19-3-15,-26 14 0 0,26-14 0 0,-24 23 0 16,24-23 0-16,0 0 0 0,-22 17 0 16,22-17 0-16,0 0 0 0,0 0 0 15,0 0 0-15,10 19 0 16,-10-19-1-16,17 21 1 0,-17-21-5 0,26 29 6 15,-26-29-4-15,27 26 4 0,-27-26-2 16,29 28 0-16,-29-28 1 0,28 25-1 16,-28-25 4-16,22 18-3 0,-22-18-2 15,17 31 1-15,-17-31-1 0,6 27 3 16,-6-27 3-16,-8 36-11 0,0-15 8 0,8-21-9 16,-20 32 10-16,20-32-9 0,-29 25 7 15,29-25-11-15,-28 12-2 0,28-12-4 16,-23-9-7-16,23 9-11 0,-14-20-27 15,-4-10-37-15,18 30-64 0,13-40-38 16,-8 17 4-16,2 3 23 0,-4-3 174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09:47.4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1 548 99 0,'0'0'45'0,"0"0"4"0,0 0-4 0,-11-21-1 16,11 21 3-16,0 0-1 0,0 0 0 15,0 0-7-15,0 0-4 0,0 0-6 16,0 0-8-16,0 0-2 0,0 0-10 0,0 0-1 15,0 0-5-15,0 0 3 16,0 0-5-16,0 0 0 0,0 0 4 16,0 0-1-16,0 0 7 0,0 0-1 15,0 0 2-15,17 21-1 0,-17-21 4 0,17 23 0 16,-17-23-2-16,20 29-5 0,-4-9 0 16,-16-20-4-16,22 26 2 0,-22-26 0 15,23 24-5-15,-23-24 0 0,17 21 2 16,-17-21-3-16,0 0 5 0,0 0 0 15,20 23 3-15,-20-23 0 0,0 0 7 16,0 0 2-16,0 0 0 0,0 0 4 16,0 0-5-16,-6-21 0 0,6 21-2 15,3-35-2-15,3 14-6 0,0-12 1 16,2-6-5-16,4-4 0 0,2-3-2 0,4-2 2 16,-1-1-4-16,0 4 3 0,3-7 2 15,3 8-8-15,-1 2 7 0,-2 1-7 16,-2 8 10-16,-2 0-9 0,-3 6 4 15,3 4-10-15,-16 23-3 0,19-23-10 16,-24 4-21-16,5 19-21 0,0 0-31 0,18 10-25 16,-18-10-68-16,-8 19 12 0,8-19 23 15,0 0 154-15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47.60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280 136 156 0,'0'0'64'0,"-3"-25"9"0,-5 5-11 0,8 20 3 16,-13-29-6-16,13 29 2 0,-15-29-1 15,15 29-5-15,-13-21-8 0,13 21-5 16,0 0-5-16,0 0-9 0,-30-16-3 16,30 16-7-16,-26 10-1 0,26-10-7 15,-31 19-4-15,11-8-2 0,0 1-1 0,-2 9 0 16,2 2-2-16,3-4 3 0,3 5-7 16,2 0 6-16,2 2-6 0,4 5 8 15,5-5-8-15,5 0 2 16,2-5 5-16,1 1-7 0,-7-22 9 0,26 21-6 15,-26-21 2-15,34-1-4 0,-11-5 3 16,-1-10 3-16,2-2-7 0,-4-2 6 16,2-3-7-16,-2 0 4 0,-4 3 3 15,-1 1-2-15,-15 19 0 0,20-21-3 16,-20 21 0-16,0 0 3 0,0 0-1 0,0 0 2 16,21 4-1-16,-21-4 2 0,5 27-3 15,-5-27 6-15,7 30-2 0,-2-8-1 16,2 1 3-16,-7-23-8 0,13 37 6 15,-13-37-8-15,17 30 5 0,-17-30-19 16,23 24-17-16,-23-24-60 0,16-20-100 0,-16 20-5 16,18-31 1-16,-9 9 10 15,-3-8 189-15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7.12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0 557 0,'0'0'216'0,"7"34"-28"0,-7-34-187 16,0 0-26-16,0 0-74 0,16 20-104 15,-16-20-14-15,0 0 8 0,0 0 1 16,0 0 208-16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6.9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166 0 485 0,'0'0'205'0,"-1"31"-58"15,1-31-105-15,0 0-17 0,-25 19-12 16,25-19-3-16,-10 27-8 0,3-8 0 16,-4 1-3-16,1 7 1 0,-3-2-1 0,0 2-2 15,1 0 0-15,-3 2-1 16,2-1-4-16,1-8 1 0,3 4-4 16,9-24 2-16,-12 30-4 0,12-30 5 15,-5 19-3-15,5-19 4 0,0 0 0 0,0 0 2 16,0 0 3-16,0 0 1 0,0 0 0 15,18 12 1-15,-18-12 1 0,0 0-1 16,28 11-1-16,-28-11 2 0,26 18-2 16,-26-18 1-16,30 27 7 0,-11-12-4 15,-1 3 4-15,3 1-7 0,-21-19 9 0,37 37-9 16,-37-37 7-16,33 30-7 0,-33-30 2 16,25 29-6-16,-25-29-1 0,0 0-20 15,26 27-52-15,-26-27-80 0,0 0-41 16,0 0 4-16,0 0-5 0,0 0 195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6.5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 0 237 0,'0'0'184'0,"-1"39"2"15,9-6-125-15,-8-33-22 0,0 57-1 16,-4-31-4-16,12 11-12 0,-5-6-14 0,4 8 1 16,-1-2-3-16,0-6-14 0,6 7-14 15,-12-20-26-15,22 15-46 0,-22-33-55 16,13 24-39-16,-13-24-10 0,24 5 82 15,-24-5 116-15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6.31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 70 542 0,'0'0'214'0,"0"0"-21"0,0 0-183 16,0 0-14-16,0 0-22 0,-3-26-22 15,3 26-69-15,0 0-90 0,15-22-2 0,-15 22 1 16,2-22 69-16,-2 22 139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6.0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12 190 17 0,'0'0'133'15,"0"0"8"-15,-19 17-96 0,19-17-12 16,-3 25-6-16,4-6 2 0,-1-19-5 16,6 40-4-16,-3-20 2 0,7 4-4 15,-1-1 0-15,7 1-1 0,-16-24-3 0,37 39-4 16,-18-25-4-16,5-2-1 0,1-9-2 16,6-3 7-16,-6-10 4 0,8 0 0 15,-9-15 6-15,6 2 4 0,-10-15 4 16,10 11 2-16,-17-18-2 0,5 9-4 15,-16-7-3-15,5 11-1 0,-16-8 1 16,2 10-6-16,-11-4-1 0,0 12-4 16,-9 1 0-16,1 12 0 0,-6 5-2 15,1 4-2-15,-3 10-4 0,1 7 0 16,3 7-5-16,1 6 6 0,6 5-9 0,-3 2-3 16,15 5-22-16,-11-15-20 0,31 21-50 15,-21-17-78-15,15-6-17 0,6 2-9 16,-9-27 71-16,29 28 134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5.45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24 38 445 0,'0'0'195'0,"-27"33"0"0,27-33-183 16,0 0 1-16,0 0-6 0,0 0-14 15,21 0-54-15,-21 0-100 0,21-21-33 16,5 4-3-16,-5-3 1 0,5 7 146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5.2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162 69 133 0,'0'0'179'0,"-10"-20"11"16,-14-4-92-16,24 24-14 0,-17-17-9 0,17 17-13 15,0 0-19-15,-21-7-11 16,21 7-8-16,-21-3-8 0,21 3-4 16,0 0-5-16,-26 14-5 0,26-14 1 15,-16 19-3-15,16-19 1 0,-16 24-2 0,16-24 3 16,-8 21-3-16,8-21 1 0,-2 20-2 15,2-20 1-15,2 19 0 0,-2-19 0 16,10 24-1-16,-10-24 1 0,20 17 0 16,-20-17 1-16,30 23-1 0,-13-14 1 15,4 1-1-15,2-5 3 0,4 4-4 0,-4 0-3 16,1 0-3-16,-3-3-4 0,2 7 3 16,-23-13-11-16,25 28 9 0,-25-28-11 15,12 36 14-15,-18-15-6 0,0 2 10 16,-6-4-4-16,12-19 5 0,-29 30 6 15,9-18-2-15,2 0 3 0,-5-8 0 16,23-4 3-16,-33-1 3 0,33 1 0 16,-27-10 1-16,27 10-1 0,0 0 1 15,-16-29-5-15,16 29 0 0,3-20-3 16,-3 20-1-16,9-18-2 0,-9 18-1 0,20-10-1 16,-20 10-1-16,27-6 2 0,-27 6 1 15,36-4-2-15,-14 5-2 0,-1 0 1 16,4-1-4-16,-2-5-1 0,3 5 0 15,-2-9 3-15,2 8-7 0,-7-12 7 16,5 6-3-16,-5-7 4 0,-2 1-6 16,-17 13 12-16,27-36-6 0,-27 36 3 15,16-31-3-15,-16 31 2 0,5-30-2 16,-5 30 8-16,-11-20 5 0,11 20 0 16,0 0 1-16,-21-6 0 0,21 6 1 0,-20 7 2 15,20-7-1-15,-16 25-2 0,16-25-6 16,-12 38-3-16,8-14 6 0,4 3-8 15,6 4 7-15,-2 1-8 0,6-3 8 16,2-2-8-16,4-2 6 0,-16-25-9 16,46 33-5-16,-25-33-9 0,17 6-22 0,-23-29-52 15,21-4-107-15,-4-4-3 16,-2-7 0-16,1-3 49 0,-16-7 154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4.5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 0 358 0,'0'0'185'16,"-14"39"-71"-16,14-39-50 0,0 0-14 16,0 0-17-16,2 36-11 0,-2-16-10 15,6 2-1-15,-1 1-8 0,-4-1-6 16,9 7-16-16,-10-29-29 0,16 46-54 0,-15-26-88 16,-1-20-4-16,0 0-5 0,0 0 103 15,20 20 96-15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4.29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23 97 243 0,'0'0'185'15,"0"0"5"-15,-21-5-117 0,29 23-23 16,-8-18-13-16,-3 26-10 0,3-26-16 0,2 40-6 16,1-15 0-16,2 0-3 0,1 3 0 15,3-4 1-15,-1-3 2 0,-8-21-4 16,25 32 5-16,-25-32-5 0,27 6 0 15,-27-6-1-15,27-16-3 0,-27 16 4 16,28-37-4-16,-17 14 3 0,1-3-3 16,-2 2 4-16,-3-4-2 0,2 4 5 15,-5 3 4-15,-4 21-2 0,6-26 2 16,-6 26-3-16,0 0 0 0,0 0-1 16,5 18-1-16,0 2 0 0,-4 2-3 0,3 1 1 15,2 1-2-15,-2-4 5 0,4 0 1 16,-3 0-4-16,-5-20 6 0,15 28-5 15,-15-28 3-15,0 0-6 0,20 3 1 16,-20-3-1-16,0 0-3 0,20-29 5 16,-17 10-8-16,1 1 6 0,0-4-1 0,-4 22 2 15,5-36 3-15,-5 16-5 0,0 20 2 16,-5-44-9-16,5 44-13 16,-5-39-25-16,5 39-44 0,7-29-68 15,-7 29-38-15,6-33-3 0,-6 33 31 0,13-21 169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09:51.18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-2 690 78 0,'0'0'133'0,"0"0"-56"0,0 0-47 16,0 0-3-16,0 0 6 0,0 0 0 0,0 0 2 15,0 0-9-15,0 0-2 0,0 0-5 16,0 0-3-16,0 0-3 0,0 0-2 16,0 0-1-16,0 0 4 0,0 0 2 15,0 0-1-15,0 0 1 0,0 20 2 16,0-20 1-16,8 23 1 0,-8-23-2 16,8 30-1-16,-8-30-6 0,11 36 2 15,-11-36 3-15,10 35-5 0,-10-35 0 16,10 30-3-16,-10-30 7 0,14 19-3 15,-14-19 1-15,0 0 2 0,18-9-5 0,-18 9 7 16,20-27-3-16,-20 27 4 0,27-53-6 16,-7 16-2-16,0-15 4 0,6-2-7 15,1-10 4-15,5 2-8 0,4-7 3 16,0 1-6-16,-3 6 5 0,4 5-9 16,3 5-12-16,-13-4-17 0,21 29-57 0,-27-14-82 15,8 12-30-15,-3 5-6 0,-1 2 1 16,-3 4 170-16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3.73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5 166 141 0,'0'0'176'0,"-3"40"0"15,10-9-92-15,-7-31-26 0,6 50-18 16,-8-29-5-16,15 8-20 0,-7-6 2 16,3 3-13-16,-9-26 1 0,17 33 0 15,-17-33 9-15,0 0 5 0,0 0 2 16,23 17-1-16,-23-17 0 0,6-20 0 16,-6-3-6-16,6 0 6 0,-6-6-14 0,4-4 3 15,-1-1-8-15,3-3 7 0,-3 2-8 16,2 0 4-16,2 3 1 0,-1 4-5 15,4 4-1-15,-4-2-14 0,14 18-25 16,-23-17-51-16,24 5-108 0,-21 20-3 16,29-7-1-16,-29 7 18 0,25 1 185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3.49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0 237 45 0,'0'0'155'0,"21"11"7"0,-21-11-98 15,20-13-7-15,-1 9 5 0,-12-16-13 0,15 10-14 16,-9-14-11-16,8 6-2 0,-6-6-7 15,3 7-2-15,-6-7 0 0,2 3-6 16,-5-3 0-16,-9 24 3 0,10-30 4 16,-10 30 0-16,-4-19 5 0,4 19 3 15,0 0 3-15,-22 10 1 0,22-10-2 0,-26 18-3 16,26-18-5-16,-26 30-1 0,13-13-5 16,5 4-1-16,-2 4-4 0,3-4-1 15,2 4-3-15,1-1 1 16,4 3 2-16,0 0-6 0,4-1 3 0,1-3-6 15,2 0 4-15,-7-23-10 0,23 30 5 16,-23-30-11-16,30 16-3 0,-30-16-13 16,42-4-25-16,-37-21-40 0,26 17-53 15,-11-17-48-15,-3 0 4 0,0 0 20 16,-7-8 175-16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3.0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 0 192 0,'-4'19'119'15,"4"-19"-38"-15,6 35-11 0,-6-35-8 0,11 45-7 16,-9-24-17-16,12 15-5 0,-10-9-10 15,9 8-1-15,-6-8-1 0,6 6-6 16,-5-9 2-16,2 5-16 0,-5-7 8 16,-5-22-10-16,15 28 10 0,-15-28-5 15,0 0-1-15,0 0-1 0,20-18-7 0,-13-3 13 16,-3-6-8-16,2-3 7 0,-3-1-9 16,3-1 3-16,-5-4 0 0,5 12 6 15,-6 0 5-15,3 6-5 16,-3 18 3-16,0 0 0 0,0 0 1 0,0 0-1 15,0 0-5-15,14 35 0 0,-10-8-3 16,4 4 2-16,-1 4 1 0,1 2-8 16,3-1-4-16,-6-10-19 0,14 11-24 15,-19-37-59-15,-1 29-84 0,1-29-1 16,21 26-7-16,-21-26 112 0,0 0 89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2.49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-14 58 218 0,'8'19'177'0,"-8"-19"8"15,0 0-108-15,0 0-27 0,0 0-11 16,32 5-16-16,-14-2-39 0,-18-3-45 16,40-21-55-16,-15 11-68 0,-3-8 2 15,6 3-7-15,-8-6 169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2.32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0 327 0,'0'0'192'0,"0"0"-11"0,30 5-117 15,-30-5-22-15,3 30-10 16,-5-6-12-16,9 7-5 0,-3 7-10 16,2-1-1-16,1 9-7 0,2-2 5 15,1 8-6-15,-4-8-16 0,11 7-15 0,-17-19-35 16,24 18-36-16,-23-14-64 0,5-13-23 15,3 1-3-15,-9-24 110 0,0 0 86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2.02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50 188 215 0,'0'0'169'15,"0"0"-71"-15,0 0-8 0,-20-23-9 0,20 23-13 16,0 0-23-16,0 0-9 0,0 0-10 15,0 0-8-15,-7 25-9 0,7-25-3 16,0 30-7-16,0-30 2 0,3 40 6 16,1-13-11-16,0 1 9 0,3-3-9 15,2 0 8-15,1-4-8 0,-10-21 12 0,23 27-12 16,-23-27 5-16,31-1 4 0,-31 1-12 16,32-27 11-16,-17 2-8 0,-2-3 7 15,-1-4-7-15,-5-6 9 16,-1-1-10-16,-5 0 4 0,-5 2 6 0,-5-3-5 15,-1 5 2-15,-4 7-2 0,-3 5 1 16,17 23-2-16,-38-23 1 0,18 23 0 16,20 0-2-16,-35 19 1 0,20-1-1 15,0 5-7-15,9 7-18 0,-11-11-31 16,23 21-65-16,-2-10-69 0,-6-3 3 0,4-1-7 16,1-2 123-16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51.1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134 33 147 0,'0'0'168'16,"0"0"12"-16,-16-20-113 0,16 20-4 15,0 0-3-15,0 0-2 0,-26 4-16 0,26-4-9 16,-19 16-9-16,19-16-6 0,-19 31-8 15,19-31-3-15,-18 36-4 0,12-13 0 16,0 6 3-16,2-1-9 0,2 6 9 16,1-2-9-16,4-5 8 0,3-1-8 15,4-4 8-15,-10-22-11 0,21 21 3 0,-21-21 1 16,31-4-3-16,-31 4 1 0,31-29-2 16,-15 6 5-16,0-4-8 0,0-1 10 15,-2-5-8-15,1-2 7 16,-2-1-5-16,-3 0 6 0,-2 3 1 0,-2 8-2 15,-6 25 8-15,6-34-3 0,-6 34 5 16,0 0 0-16,0 0-1 0,0 0 1 16,0 0-1-16,0 0 2 0,-19 23-5 15,16-4 3-15,3-19-5 0,-8 30 2 16,8-30-4-16,-2 27 4 0,2-27-5 0,2 23 0 16,-2-23 0-16,5 22 0 0,-5-22-1 15,0 0 1-15,13 33 4 0,-13-33-9 16,16 39 9-16,-4-17-8 0,-1 11 6 15,1-1-7-15,4 11 5 0,-1-1-6 16,1 3-1-16,-1 5 5 0,-4 1-3 0,-1-5 4 16,-1 3-6-16,-5-3 7 15,-2-2-3-15,-4-4 4 0,-2-4-6 16,-8-10 0-16,-1 1-11 0,-8-11 0 16,1-1-14-16,-18-18-16 0,18 14-25 0,-33-34-27 15,27 22-35-15,-16-17-66 0,0-10 9 16,3-3 44-16,-5-16 145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41.85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0 743 363 0,'5'9'14'0,"-1"-1"4"0,1-4-1 16,4-8 1-16,6 0-7 16,8-5-2-16,10-7 1 15,9-13 1-15,19-13-1 16,10-13-1-16,13-16-5 15,6-4-3-15,13-21 0 16,5 0-1-16,0 0-25 16,-4 8-10-16,-10 5-95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41.69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 42 176 0,'-5'-5'66'0,"5"-20"-36"0,0 13-18 0,0 12 19 16,0 0-12-16,0 0-3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41.47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17 372 124 0,'-10'0'49'0,"10"4"-26"0,-4 0-1 0,4-4 23 16,0 8-12-16,0 1-4 15,0 3-10-15,0 5-4 16,0 4-9-16,0 8-2 0,4-4 2 16,6 8 1-16,-1 5 1 0,10-5 2 15,-5-8 4-15,5-4 1 16,4-8 3-16,5-13-4 16,5-13 2-16,9-12-5 15,5-8 1-15,5-13-5 16,0-8-2-16,4-9-2 15,-4 0 0-15,-1 5-2 16,-4 0-1-16,0-5-10 16,-5 0-6-16,-4 13-32 15,-5 9-11-15,-5 7-32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09:50.62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-6 476 1 0,'19'10'107'0,"-19"-10"35"0,-18-16-79 15,18 16-1-15,0 0-9 0,0 0 4 16,0 0-1-16,0 0-4 0,0 0-7 16,0 0-8-16,0 0-7 0,0 0-6 15,0 0-5-15,0 0-4 0,0 0-5 0,0 0-2 16,0 0-3-16,0 0-1 0,0 0-3 15,0 0 2-15,0 0 0 0,0 0-1 16,0 0-2-16,0 0 0 0,0 0 0 16,0 0-1-16,0 0 1 0,0 0 0 15,0 0-1-15,0 0 2 0,0 26-1 16,0-26 2-16,15 30-2 0,-8-9 2 16,4 8-3-16,2-2 2 0,-1 2-4 15,2-2 4-15,-2 0-2 0,3 0 2 16,-2-1-3-16,2-3 3 0,-5-4 0 0,-10-19 3 15,20 30 1-15,-20-30 1 0,0 0 0 16,21 15 3-16,-21-15 3 0,0 0-1 16,22-28 1-16,-22 28-4 0,17-39 4 15,-4 19-2-15,-1-11 3 0,3-1-4 16,-2-8 1-16,6 1-3 0,-3-8 5 16,8 4-5-16,-2-4 1 0,1-1-4 15,1 1 2-15,2 8-6 0,-3 5 6 16,0-2-7-16,-2 2-4 0,-1 1 5 15,0 3-11-15,-2-2 3 0,3 12-18 0,-12-13-4 16,17 25-35-16,-24-24-28 0,30 27-52 16,-32 5-62-16,32-18 12 0,-32 18 5 15,30-8 190-15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38.05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3 978 120 0,'-5'-4'46'0,"5"4"-24"0,0-13-10 16,0 13 13-16,0 4 0 16,0-4 2-16,0 5-4 0,0-1 0 15,5 0-12-15,-5 0 2 0,5 0 1 16,-5-4-1-16,4 9 2 16,1-1-6-16,0 5-1 15,4 3-4 1,-4 1-3-16,4 8 0 15,1 13-1-15,-1-13 0 16,-4-4 0-16,0 0 2 16,-1-5 3-16,1 1 2 15,0-4 3-15,4-5 4 16,0-4-4-16,1-8 0 16,4 0-2-16,0-17 0 0,0 0-4 15,14-21-1-15,10-25-1 16,4-4 1-16,5-4-2 15,0 4 2-15,5 0-4 16,0-8 0-16,9-1 1 16,-5 9 2-16,1 4-3 15,-6 5 0-15,1 3 1 16,-5 5 2-16,0 4-1 16,0 4 2-16,-9 4-9 15,-1-4-3-15,-4 0-35 16,-5 4-14-16,5-4-65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7-01-10T08:15:26.18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209 0 0,'0'0'0,"-209"239"0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7-01-10T08:15:21.70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93 0,'0'0'0,"0"0"16,0 0-16,70-93 15,-70 93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7-01-10T08:15:13.7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241 359 0,'0'0'0,"0"0"16,0 0-16,0-83 16,-45 22-16,39 44 15,-64-95-15,51 91 16,0 7-16,-6-8 15,-13 8-15,38 14 16,-19-15-16,19 15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47.35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-6-5 168 0,'0'-4'66'0,"0"4"-36"0,0 8-22 0,0-4 16 15,5 1-6-15,-1-5 0 16,-4 0-8-16,0 0-2 16,5 4-4-16,0-4 2 0,-1 4 0 15,1 0 2-15,0 0 2 16,-1 0-1-16,6 5 2 15,-5-5-4-15,4 17-2 0,0 0 0 16,5 4-1-16,-4-4-2 16,9 16-2-16,-5-3 1 15,9 28-1-15,-4-7 0 16,5 16 0-16,-1-13 0 16,15 22 2-16,-10-9-3 15,14 29 0-15,-9-12 1 16,14 20 0-16,-9-16 2 15,13 21 1-15,-4-21-1 16,14 21-2-16,-14-17 1 16,10 17-1-16,-6-17 2 15,15 8 1-15,-10-12-1 16,5 9-2-16,-9-14 3 0,9 9 2 16,-9-12-2-16,14 12 0 15,-15-17-1-15,10 18-2 16,24 36 1-16,-15-28 1 15,-8-18-28-15,-11-11-9 16,-9-9-49 0,-4-13-56-16,4-8 38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5.26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0 254 264 0,'10'-4'101'0,"-10"4"-54"0,28-8-42 16,-23 8 24-16,13-13-12 16,1 5 1-16,18-9-7 15,-4 5-1-15,9-9-6 16,-4 0-3-16,4 0 0 0,19-20-34 16,4-5-13-16,-4 4-85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5.06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-1 0 172 0,'5'13'66'0,"-5"-13"-36"0,0 38-22 0,0-30 16 16,5 21-14-16,-5-4-3 15,0 17 1-15,0-9 5 16,4 22-7-16,1-14-3 0,0 18-2 16,-1-9-1-16,1 0 2 15,0-4-1-15,-1-4 2 16,6-9-26-16,-5-7-12 15,-5-6-33 1,0-7-36-16,-5-5 33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4.84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1 362 176 0,'5'0'68'0,"-5"0"-36"0,9-21-20 0,-4 21 21 15,5-17-4-15,-6 4 1 0,6-12-15 16,-1 4-6-16,0-12-6 16,1 8-5-16,-5-4 1 0,-1 4 5 15,-4 4 5-15,0 4 4 16,0 0 2-16,0 5-6 16,-4 8-3-16,-1-1-3 15,-5 14 0-15,1-1-4 16,0 13 0-16,4-4-1 15,0 12 0-15,1-4 2 16,-1 4 2-16,5-4-3 16,5 5 0-16,-5-9 1 15,9-5 0-15,0-3-3 16,5-5 0-16,1-4-5 16,3-8 0-16,-4 0-3 0,1-21 0 15,-1 4 6-15,0-8 2 16,0 8 0-16,-5 0 2 15,1 4-1-15,-1 9-2 16,0 0 0-16,1 8 3 16,-1 0 0-16,1 20 1 15,-6-3-3-15,6 12 2 16,4 17 1-16,0-16 2 16,-5-9-1-16,5-17-1 15,1-13 3 1,-6 1-4-16,0-17 0 15,1 4 3-15,-1-21 1 16,1 9-4-16,4-9 1 0,-5 9 0 16,5-1 2-16,0 5-3 15,5 4-2-15,-5 4 2 16,5 8 2-16,0 5-2 16,4 12-2-16,-4 0-5 15,9 9-2-15,-4 0 0 16,-1 3 4-16,5 9 1 15,-9-12 0-15,-5-5-16 16,5-8-7-16,-5 0-25 16,5-17-46-1,0 5 17-15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4.15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149 361 144 0,'5'-4'55'0,"-5"4"-30"0,0-4-14 15,0 4 18-15,5-4-6 16,-1-1-1-16,-4 1-8 16,0 0-1-16,0-4-8 15,0-1 6-15,0 1 2 0,0 0 5 16,-9 0 3-16,4 3-5 0,-9 5-1 16,0 0-12-16,-4 9-1 15,-1-1-4-15,1 4 0 16,4 1 4-16,0 4 1 15,0-5-6-15,4 17 0 16,1-4 1-16,4 0 1 16,5 0-2-16,5-5 2 15,0-3-10-15,9-9-5 16,0 1 5-16,4-18 4 16,-4 1 0-16,5-13 2 15,-5 5-2-15,0-13 2 16,0 4 1-16,-5-17 2 15,0 5 1-15,-4-5 3 16,0 5 3-16,-5-8 2 0,0 7 3 16,0 1 4-16,0 8-4 15,-5 0 2-15,0 4-5 16,5 4 1-16,0 5-5 16,0 7 0-16,0 5-3 15,5 13-3-15,0-1 2 16,4 17 2-16,-4-5 0 15,4 18 2-15,0-5-4 16,5 8 0-16,-5 1 1 16,1 3 0-16,-1-7-3 15,0-1 0-15,1-4-12 16,-1-12-5-16,-4 0-7 0,-1-13-3 16,1 0-24-16,-1-16-8 15,-4 0-13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3.48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-2 95 184 0,'5'-8'71'0,"-5"8"-38"0,14-12-23 0,-9 12 17 15,4-5-7-15,0 1 1 16,6-4-8-16,-1 4 0 15,9-13-8-15,-4 4-3 0,9 1 1 16,0-1-2-16,1 13 2 16,-1 0-4-16,0 17-2 15,-5-4 2-15,6 16 2 0,-6-4 0 16,-4 8 2-16,0-8-2 16,0 5 2-16,-5-5-4 15,0-4 0-15,-5-1 1 31,1-11 2-31,-1-5-1 16,0-12 2-16,-4-1-2 16,0-16-1-16,-1 4 3 15,1-4 0-15,0 0-4 0,4-8-1 16,1 4-2-16,-1 3 3 16,0 6 0-16,6 3 3 15,-6 4-6-15,5 18 1 16,-4-1-1-16,4 8-1 15,0-3-5-15,0 7-2 16,-5-3-4-16,5-1-1 16,-4 1-23-16,4-9-9 15,-5 0-35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09:48.01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0 436 46 0,'0'0'128'16,"0"0"4"-16,0 0-94 0,0 0-5 16,0 0-3-16,0 0 4 0,0 0-2 15,6 30-4-15,-6-30 0 0,7 24 0 0,-7-24-3 0,10 29-7 16,-10-29-2-16,13 31-2 0,-13-31-7 15,16 33 3-15,-16-33-7 0,19 32 4 16,-19-32 1-16,18 27-3 0,-18-27 3 16,0 0-4-16,22 19 3 0,-22-19 5 15,0 0 6-15,19 6 2 0,-19-6-5 16,0 0 5-16,8-35-4 0,-8 35 8 16,12-46-3-16,-2 16-9 0,-4-10 1 15,4-10-8-15,-1-1 3 0,4-3-6 0,0-2 5 16,1 2-9-16,-1 1 7 0,3 1-7 15,-2 9 4-15,-1 9-4 0,0 2 5 16,-3 8-3-16,-10 24 2 0,16-28-3 16,-16 28-6-16,8-20-8 0,-8 20-18 15,0 0-19-15,0 0-50 0,0 0-65 0,0 0-28 16,0 0 5-16,19 9 65 16,-19-9 125-16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3.04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0-1 240 0,'0'0'90'0,"0"0"-48"0,4 0-45 16,-4 0 19-16,5 12-12 15,-5 1 0-15,5 12-4 16,-1-4-1-16,1 17 1 16,0-5 0-16,4 9 0 0,-4-5 0 15,4 13 2-15,-4-8-1 16,0 4-1-16,-1 17-6 16,1-21-1-16,-5-13-32 15,0-21-83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2.79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181 47 196 0,'-4'-8'74'0,"4"8"-40"0,-5-30-22 0,5 26 19 16,-5 0-3-16,5 0 3 16,-4 4-13-16,-1 0-3 0,-9 8-9 15,5 1-4-15,-10-1-1 0,5 0-4 16,-5 13 2-16,0-4-1 16,1 4 0-16,4 0 0 15,0 4-2-15,4-5 3 16,5 5 0-16,1-4-2 15,8 4 0-15,1-4 2 16,14-4 2-16,-5-5 0 16,14 1 2-16,-5-5-4 15,10 1 0-15,-5-1-1 16,5 4 0-16,-5 1 0 16,-4 4 0-16,-1-5 4 15,-9 13 1-15,-4-4-1 0,-10 8 1 16,-15 17 2-16,-3-8 2 15,-10-5 1-15,4-12 0 16,-4 4-7-16,9-25 0 16,1 0-3-16,-1 0 0 15,5 0-16-15,0 0-8 16,0 0-17-16,9-13-6 16,0 5-49-1,10-4-24-15,0 3 62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2.22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0 274 104 0,'13'58'38'0,"-13"-58"-20"0,19 25-17 0,-14-20 11 15,4-1 5-15,5 0 4 16,0 4 7-16,-1 0 3 15,6-8-4-15,-5 0 1 16,4-16-16-16,-4 3 6 0,0-20 5 16,0 4-8-16,-5-17-1 15,1 13 1-15,-6-8 0 16,1 7-2-16,-5 1 2 16,0 4 1-16,0 4-1 15,0 0-7-15,0 13-3 16,0-1-5-16,4 9-1 15,1 0 1-15,4 12 0 16,1 0-3-16,8 17 0 0,1-4 4 16,4 17 1-16,-5-5-7 15,1 13-4-15,-1-9 2 16,-4 21 4-16,0-8-3 16,-9 8 0-16,-1-8 0 15,-18 8 2-15,1-8 2 16,-15-4 1-16,5-9-2 15,-14-3 0-15,9-5-23 16,-5-9-7-16,6 1-28 16,-1-4-11-16,5-5-17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1.74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10-7 168 0,'-5'0'66'0,"5"0"-36"0,0 17-22 16,0-13 16-16,-5 9-12 16,0-1-4-16,10 5-3 15,0-4-1-15,9 20-2 16,-5-8 3-16,5 21 1 0,-4-8-2 15,4 12-3-15,0-8 0 16,0 12-1-16,0-8 2 16,0 4 1-16,0-12-1 15,-4-5 1-15,-1-8 9 16,1-8 4-16,-6 0-1 0,-4-17 1 16,0 0-7-16,0-17-3 15,0 0-1-15,0-12-1 16,0 4-2-16,5-4-2 15,0-1 1-15,4 1-1 16,1 4 0-16,4 4 0 16,-5 4-5-16,15 5 1 15,-6 3 2-15,6 9 1 16,-5 0-2-16,-1 9 2 16,-3-1 1-16,-1 17 0 15,-5-4 0-15,-4 13 0 16,0-5 0-16,-20 4 0 15,6-8 0-15,-10 5 2 16,0-5-6-16,-4-4 1 0,4-5-19 16,0-7-8-16,5-1-26 15,0-8-12-15,5 0-17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0.94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216 352 168 0,'-5'-8'63'0,"5"8"-34"0,-5-9-12 0,5 9 22 15,-5-4-7-15,1 0-1 16,-1 0-6-16,0-1-4 15,-9 1-11-15,0 0 0 0,-4 4 1 16,4 0-4-16,-5 8 1 0,0 1-7 16,0 12-3-16,5 0-2 15,0 4 3-15,0-4 0 16,5 4 3-16,-1-4-1 16,6 4-1-16,-1-5-2 15,10-3 1-15,-1-4-6 16,6-9 0-16,-1 0-8 15,5-12-3-15,-4-1-1 16,8-16-1-16,-4 4 0 16,5-12 2-16,-5 4 5 15,-4-17 6-15,-6 4 8 0,1-4 5 16,-5 8 3-16,-5-3 2 16,1 3 8-16,-6 0 5 15,1 1-7-15,-1 8 1 16,6 4-9-16,-1 8-3 15,0 4-3-15,1 5 0 16,-1 4-2-16,5 12-1 16,0 0 1-16,14 26-1 15,-5-5 0-15,10 17 2 16,-5-8-3-16,5 12 0 16,0-8 1-16,-1 8 2 15,1-8-1-15,0-1-1 16,-5-3-6-16,0 0-4 15,-5-5-30-15,1-4-13 0,-6-4-55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10.35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56 41 160 0,'-28'-29'63'0,"28"29"-34"0,-19-12-19 0,19 12 17 16,-5 0-7-16,5 0-1 0,-5 4-5 15,5 0-1-15,0 0-7 16,0 0 0-16,0 9 4 0,0-1-6 16,10 13 0-16,-5 0-2 15,13 9-2-15,-4-9 1 16,5 12 1-16,-5-4-1 16,5 5-1-16,-5-5 3 15,0-4 0-15,0-4-1 16,-4-8 1-16,-1-4 0 15,0-13 3-15,1 0-1 16,-1-9 0-16,-4 1-6 16,0-9-1-16,-1 5 1 15,6-5 2-15,-1 5 0 0,1-1-1 16,-1 1 1-16,0 3-1 16,1 5 0-16,8 4 0 15,-3 0-3-15,8 8 2 16,0-3 1-16,-4 7 0 15,0-4 0-15,5 5 2 16,-6-5-1-16,6 1-1 16,-5-5 1-16,4-4-1 15,1 0-3-15,-1-9 2 16,0 5 1-16,1-4 0 16,-5 0 2-16,0-5 1 15,-5 5 1-15,-5-13 0 16,0 4 2-16,-4-4 1 0,0 5-1 15,-5-1 1-15,0 5-2 16,0 3 0-16,0 1-3 16,-5 4-2-16,0 0 1 15,-4 16 1-15,4-4-3 16,1 9 0-16,-1-4-1 16,5 12 0-16,0-5 2 15,9 5 0-15,1-4 2 16,8-4 1-16,-3-5-8 15,13-12-4-15,-5 0-22 16,5-8-10-16,1 0-29 16,-1-5-11-16,9-3-3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9.71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120 16 220 0,'-5'-9'85'0,"5"9"-46"0,-9-8-24 15,9 8 24-15,-5 0-12 16,1 0-1-16,-6 0-15 15,1 0-4-15,0 8-5 16,-1 1-4-16,-4 3-1 0,5 1 2 16,-5 12 2-16,5-4 0 0,4 12 2 15,0-4-4-15,5 9-2 16,0-5 2-16,10-4 2 16,-1 1-2-16,10-9-2 15,-5-5-9-15,9-16-5 16,-4 0-18-16,9-21-5 15,-5 5-19-15,1-22-7 16,-1 9-16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9.33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9 47 180 0,'-5'8'68'0,"5"-8"-36"0,-4 4-18 0,4 1 20 16,4-5-4-16,1 0 2 16,4-5-14-16,-4 5-3 15,9-8-9-15,0 4-4 0,5-9-1 16,0 5-1-16,9 0 2 15,-4-1-41-15,4 1-16 16,0 4-54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9.13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-1 11 184 0,'0'-12'71'0,"0"12"-38"0,5 8-28 0,-5-4 19 0,0 5-11 15,0-1-2-15,4 5-4 16,1-1-2-16,0 17-3 15,-1-4 1-15,6 13 0 0,-1-5-4 16,0 13 1-16,1-5 0 16,4 5 2-16,0-4-3 15,4-9 0-15,-4-4-26 16,0-8-9-16,-4-5-55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8.91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2 224 128 0,'5'0'49'0,"-5"0"-26"0,9-20-1 0,-4 20 23 0,4-9-10 16,-4 5-2-16,9-8-8 15,-5-1-4-15,6-4-11 16,-1 1-2-16,0-1-1 0,-5 0-1 16,1-8-1-16,-1 4 1 15,-4 4 1-15,-1 1 3 16,-4 3 1-16,0 5-1 16,-4 8 1-16,-1 0-6 15,-4 8-1-15,-1-4-2 16,1 9-2-16,-1-1-2 15,1 5 1-15,0-4 1 16,9 3 0-16,0 1-3 0,14 4 2 16,-5-4 1-16,10-9 0 15,0 0-7-15,9-3 0 16,-5-1-32-16,15-8-14 16,-5-1-55-1,0-7-32-15,-5-1 67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9.1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34 49 1 0,'-20'-30'141'0,"20"30"15"0,0 0-79 15,0 0-6-15,0 0-3 16,-15-20-13-16,15 20-3 0,0 0-10 16,8 28-11-16,-8-28-4 0,3 44-11 0,-4-23 9 15,8 17-8-15,-7-3 4 0,7 7-14 16,-3 4 4-16,3 5-9 0,3-2-2 15,-1-5 5-15,4 2-8 0,0 3 2 16,1-2-15-16,-10-4-9 0,15 7-31 16,-19-23-25-16,14 8-64 0,-5 0-47 0,-9-12 7 15,2 5 65-15,-2-28 120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8.52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139-3 228 0,'5'4'88'0,"-5"-4"-48"0,0 9-38 0,0-5 17 16,0 8-8-16,0-3-1 0,-5 20-6 15,1-8-3-15,-6 8 0 16,5-4-1-16,-9 8 2 0,5-4-3 15,-5 5 0-15,5-5 1 16,-10 0 2-16,5-4-3 16,0-4-2-16,4-4 4 15,1-5 1-15,0 1 0 16,9-5-2-16,0-4-2 16,9-8 1-16,-4 0-1 15,9 0 0-15,-5-1 2 16,10 1 0-16,0 0-3 15,4 4 2-15,-4 0 1 16,4 4 0-16,1 0 0 0,-1 9 2 16,0-5-3-16,-4 1 0 15,0-1-10-15,-5 0-5 16,0-4-36-16,-5 1-16 16,1-1-18-1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8.11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 66 180 0,'-5'-37'68'0,"5"37"-36"0,0-30-24 15,0 26 16-15,0 8-12 16,0 5-4-16,0 3-8 16,0 1-2-16,10 8 1 15,-6 0 0-15,10 12 1 0,-4-8-3 16,4 21 2-16,-5-8 3 15,10 8 1-15,-6-9-1 16,11 9 1-16,-6-8-4 0,1-1 0 16,-5-7-21-16,0-9-10 15,-5-5-53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7.80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167 38 212 0,'0'-13'79'0,"0"13"-42"0,0-8-26 0,0 8 23 15,0-4-11-15,0 0-1 16,-4 0-9-16,-1-1-3 0,0 10-5 16,0-5-4-16,-9 8 0 0,5-4-1 15,-10 9 0-15,5-5-3 16,-5 9 2-16,5-1 1 15,-5 5 0-15,5-4 0 16,5 8 0-16,-1-4-3 16,6 0 2-16,-1-4 1 15,14-1 0-15,1-3 0 16,13-1 2-16,-4 1-3 16,14-1-2-16,-5-3-1 15,10 3 3-15,-5 1 0 16,0 4 3-16,-5-5-3 15,-5 9 0-15,1-4-1 0,-10 8-2 16,-5-4 3-16,-13 4 0 16,-1-4 1-16,-14 4 2 15,0-4-1-15,-4-9-1 16,4-3 1-16,-9-1-1 16,0 0-20-16,4-4-9 15,5 1-23-15,1-5-9 16,3 0-28-1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6.99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0 254 200 0,'14'0'74'0,"-14"0"-40"0,38-8-20 0,-33 8 22 15,9-8-7-15,-5-1 0 0,5-3-16 16,-4-1-6-16,-1-12-4 16,0 4-3-16,1 0 3 0,-1 0-2 15,-4 1 2-15,0 3 2 16,-1 0 2-16,1 5 1 15,-5-1 0-15,0 1 0 16,-5 3 0-16,1 1-4 16,-1 0-3-16,0 8 0 15,-4 12-1-15,-1-8-3 16,6 17 0-16,-1 0 2 16,0 4 0-16,1-4 1 15,8 8 2-15,1-4-6 16,9 0 1-16,0-4 1 15,10 0 1-15,-1-4 3 0,10-5 1 16,-5 1-4-16,5-9-1 16,-5 0-32-16,5-8-13 15,-4 0-75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6.58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60 144 0,'9'0'55'0,"-9"0"-30"0,10-33-3 0,-5 28 20 0,4-3-11 16,-4 0-4-16,9 4-13 15,0 0-4-15,9 8-6 16,-4-4-3-16,4 12 2 0,1-4-4 15,-1 9 0-15,-4 0 1 16,0 3 0-16,-5 1 0 16,0 4 2-16,-5-4 1 15,-9-1 1-15,0-3-2 16,-9 4 1-16,4-5-2 16,-14 1 2-16,5-5-4 15,-5 5 0-15,1-5-8 16,4-16-4-16,0 4-20 0,4-4-8 15,1 0-43 1,9 0-27-16,0 0 51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6.24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3-2 132 0,'0'-4'49'0,"0"4"-26"0,-4 0-9 16,4 0 15-16,0 4-5 15,0-4 0-15,0 9-7 16,0-1-2-16,0 9-9 16,0-1 0-16,4 14 1 0,1-5-3 15,9 21-1-15,-4-4-1 0,8 8-2 16,-4-13 3-16,5 13 0 15,-5-4-1-15,0-4-2 16,1-4 1-16,3-9-1 16,-4-4-40-16,-9-4-15 15,0 0-35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5.77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5 103 212 0,'-4'4'79'0,"4"-4"-42"0,4-4-19 16,-4 4 23-16,5-4-15 16,0 0-4-16,9-5-9 15,-5 1-3-15,15-4-6 16,8-9-3-16,1 9 2 0,-10 4-35 16,10-4-13-16,-5-1-75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5.572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-2 25 176 0,'0'-21'66'0,"0"21"-36"0,5-4-20 0,-5 4 20 16,4 0-7-16,-4 0-1 16,5 9-10-16,0-1-5 15,-1 9-4-15,1-5-3 0,4 21 1 16,5-4-4-16,0 13 2 16,-4-4 1-16,4 11 0 15,0-7 0-15,0 0 0 16,0-5-7-16,0 1-3 15,-5-5-36-15,-4-12-17 16,-1-5-23-16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5.19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143 49 200 0,'0'-50'77'0,"0"50"-42"0,0 4-19 15,0-4 22-15,0 0-7 16,0 0-1-16,-5 4-10 16,1 0-2-16,-6 4-11 15,6 1-2-15,-10-1 1 0,4 1-5 16,-9 3-1-16,5-4 0 15,-5 5 0-15,5 0 0 16,0-1 0-16,5 1 0 16,4-1 0-16,0 1 0 15,10-1 0-15,0 1-3 16,4-1 2-16,1-3-1 16,4 3 0-16,-14-12 2 31,28 25 0-31,0-4 0 15,0 8 0-15,1-4 2 16,-6 9-1-16,-4-5 2 16,-14 0-2-16,-1 1 4 0,-8-1 1 15,-1-4 0-15,-9-8 1 16,4-5-4-16,-4-8-2 16,0 1-9-16,0-14-3 15,0 1-12-15,5-9-3 16,-1 5-19-16,5-5-7 15,1 4-56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4.65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32 150 200 0,'-9'-37'74'0,"9"37"-40"0,-24-9-29 0,24 9 19 0,0 0-11 16,0 0 0-16,0 5-7 16,0-1-2-16,10 4-2 15,-6 0-4-15,10 17-1 0,-4 5 2 16,4-1 2-16,0-4 0 16,0 0-1-16,0-5 1 15,0-3 1-15,0 0 10 16,0-9 4-16,-5-4 10 15,0-8 4-15,1 0-8 16,-1-21 0-16,-4 4-9 16,-5-16-3-16,0 8-5 15,0-17-4-15,0 12-14 16,0-3-6-16,0 8-30 0,5-5-11 16,-1 5-64-1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8.88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342 75 149 0,'0'0'175'16,"-17"-23"0"-16,17 23-99 0,0 0-15 16,-29-29-4-16,29 29-11 0,0 0-9 15,-21-4-7-15,2-3 0 0,19 7-3 0,-30-3-3 16,30 3-3-16,-33 1-5 0,33-1-1 16,-39 6-6-16,18 7-2 0,-1-3-3 15,2 4 1-15,-2 5-4 0,5 3 2 16,1-2-3-16,2 3 4 0,4-1-4 15,4 0 3-15,3-3-5 0,3-1 2 16,0-18-1-16,16 25 1 0,-16-25 0 16,27 7-2-16,-6-16-4 0,-3-5-8 15,9 1-8-15,-11-16-20 0,22 15-38 16,-24-31-43-16,12 18-83 0,-3-10 0 0,0 7 4 16,-2-2 134-16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4.26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7 35 124 0,'-9'-33'46'0,"9"33"-24"0,0-4-4 16,0 4 18-16,0 0-9 16,0 0-3-16,0 8-10 15,0-4-1-15,5 21-8 16,-1 0-3-16,1 9 1 0,0-5-2 15,4 13-1-15,-4-5 1 16,9 5 1-16,-5-4-1 16,1-5 2-16,-1-3 4 15,0-10 4-15,1 1 9 0,-5-12 7 16,-1-5-12-16,1-17-3 16,0 1-4-16,-5-13 2 15,0 4-3-15,0-13-2 16,0 5 0-16,0-8-1 15,0 3-2-15,4 5-2 16,-4 4-2-16,10 4-1 16,-6 4 2-16,6 17 2 15,-1 0 0-15,5 13-1 16,0-1-2-16,5 5-1 16,-5 0 4-16,5-1 3 15,0 1-3-15,-1-4-1 16,-4-5 0-16,5-8 0 15,-5 0 0-15,0-17 2 0,0 5-3 16,0-13-2-16,-4 4 4 16,-1-4 1-16,0 4-3 15,1 0-1-15,-1 4 1 16,1 5 0-16,-1-1 1 16,5 13 0-16,0 0-3 15,10 25 2-15,-1-4 1 16,0 8 0-16,-4-4 0 15,5 1 2-15,-6-6-3 16,6 5 0-16,-5-4-6 16,-1-4 0-16,-4-4-21 15,0-5-9-15,0-4-41 16,1-4-54-16,-6 0 32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7:03.38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39 92 172 0,'5'0'66'0,"-5"0"-36"0,-5 0-20 16,5 0 17-16,0 4-4 15,0 1 0-15,0 3-10 16,0-4-3-16,-4 13-6 16,-1-5-3-16,0 13 0 0,1-4-1 0,-1 13 0 15,0-5 0-15,0 9 2 16,1-5-1-16,4 0-1 16,0-8 1-16,0-8 1 15,0 0 5-15,0-17 6 16,0 0-5-16,0-17 0 15,0 5-4-15,0-18-3 16,0 5 0-16,0-12-1 16,0 3 2-16,0-3 3 15,0 7 2-15,4 1 1 16,1 4-4-16,0 0-1 16,0 0-3-16,4 4-1 15,0 4 3-15,5 5 1 16,0-1-4-16,10 1-1 0,-6 3 1 15,15 5 0-15,-5 4 1 16,14 9 0-16,-4-1 0 16,13 9 0-16,-8-1-3 15,3 14 0-15,-3-1-38 16,-1-4-15-16,-5-4-56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7.89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 67 156 0,'-4'9'57'0,"4"-9"-30"0,4 4-16 15,1 0 18-15,0 0-4 16,9 5 3-16,0-9-14 16,-5 0-3-16,20-5-7 15,-6 1-3-15,19-4 0 0,-4-1 3 16,9-3 2-16,38-9-73 16,-6 0-67-1,-3 4 36-15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7.67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-1 0 188 0,'0'13'71'0,"0"-13"-38"0,0 8-21 16,0-4 19-16,0 5-5 0,0-5 2 15,4 8-12-15,1 1-2 16,4 8-8-16,1-5-2 0,4 9 0 16,0-4-5-16,4 13 1 15,6 16 0-15,-5-25 0 16,-5-5-7-16,4 5-3 16,-4-4-21-16,0-4-10 15,0-5-38 1,-4 9-41-16,-1 0 37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7.411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168 0 160 0,'0'12'60'0,"0"-12"-32"0,-5 0-17 0,5 0 18 16,0 12-8-16,0 1-2 15,-4 3-9-15,-1 1-2 16,-9 12-4-16,5-4-1 0,-10 12 1 16,5-4-5-16,0 12 1 15,-1-8 0-15,1 5 2 16,5-9-3-16,0 0 0 0,-1-8-17 16,1-5-5-16,4-3-40 15,0-17-47 1,1 0 29-16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5.97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8 145 208 0,'-10'0'79'0,"10"0"-42"0,5 0-23 16,0 0 20-16,4 0-11 15,0 0 0-15,15-9-8 16,-5 5-1-16,18-4-8 15,19-9-4-15,5 5 1 0,0 0-2 16,0-9-1-16,5 0-48 16,-5 0-20-16,-5 1-45 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5.770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0-1 148 0,'0'9'57'0,"0"-13"-30"0,0 33-7 16,0-25 21-16,5 9-11 0,-5-5-5 15,5 17-8-15,4 8-3 16,0-8-8-16,-4-4 3 0,9 12 3 15,-4-3-8-15,13 3-2 16,-4-4 0-16,4 0 1 16,10 5-12-16,-4-9-4 15,-6-4-21-15,-9-9-5 16,-4 1-33 0,-6-5-40-16,-4-4 33 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5.53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122 33 224 0,'4'-29'85'0,"-4"25"-46"0,0 42-32 0,0-30 18 16,0 0-11-16,0 1-1 15,-4 12-5-15,-1 0 0 16,-4 8-5-16,-6 13-6 0,6-5-1 0,0-8 4 16,-1 9 2-16,1-5 0 15,-1-3 1-15,-4 3-13 16,5-12-6-16,0-8-22 16,4-9-11-16,0 0-21 15,0-12-37 1,5-1 29-16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5.11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0 255 124 0,'5'12'46'0,"-5"-12"-24"0,24 8-8 0,-15-3 15 0,-4 3-14 16,-1-8-3-16,11 0-8 16,-6 0-1-16,5-8-1 15,-5 3 1-15,6-7 2 0,-1 4 4 16,0-9 2-16,-5 0-3 16,1-4-3-16,-1 5 0 15,-9-5 1-15,0-13 8 16,-5 22 5-16,1 3 0 15,-11 1-2-15,6 4-9 16,-10 0-3-16,0-1-3 16,1 5-2-16,4 0 1 15,-1 0-1-15,6 0 0 16,4 0 0-16,1 0-3 0,13 0 2 16,-4 0 1-16,14 0 0 15,-1 0-3-15,15-4 0 16,-5 0 2-16,10 4 2 15,-5 0-2-15,14-4 0 16,9 4 1-16,-9 4 0 16,-9 0 0-16,-15 5 2 15,-4-1 1-15,-5 0 3 16,0 1 1-16,-4-1 1 16,-1 0 0-16,-4-3 2 15,0-1 1-15,-1-8 1 16,1-1-4-16,0-3-3 15,-1 0-5-15,6-5 0 0,-5 5-9 16,4-5-4-16,0 1-26 16,5-1-10-16,1 5-39 15,3-13-43 1,25-8 46-16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4.56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0 427 124 0,'14'0'49'0,"-14"0"-26"0,24-9-1 0,-20 9 20 16,15-8-9-16,9-5-4 16,1-3-9-16,-1-5 0 15,-9 8-11-15,-1 1-3 0,1-5-2 16,-5 5-5-16,0-18-1 0,5-12 3 15,-9 26 3-15,-1-1 5 16,-4-4 2-16,-1 0 1 16,-8-12 2-16,-6-9-7 15,6 17-2-15,-1 4-5 16,0 4-1-16,1 1 1 16,-11 11 2-16,6 5-3 15,0 9 0-15,-1-5-1 16,6 13-2-16,-1-1 3 15,5 22 0-15,0-5 1 16,9 18 2-16,-4-10-3 16,4 30-2-16,1-12-1 15,4 20 0-15,-5-12 0 0,1 8 0 16,-1-4-4-16,0-4 0 16,1-12-5-16,-1-9-2 15,1-9-16-15,-1-20-7 16,0 0-38-1,-4-17-33-15,0 0 42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1-10T08:11:28.50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106 134 84 0,'0'0'151'15,"-3"22"2"-15,3-22-104 0,0 0-1 16,0 0 0-16,0 0-7 0,0 0-9 15,0 0-6-15,19-33-5 0,-19 33-5 16,17-27-4-16,-17 27-1 0,16-28 1 16,-16 28 3-16,10-28 5 0,-10 28 2 15,0-23 2-15,0 23 1 0,0 0 3 16,0 0 0-16,-25-23-7 0,25 23-4 0,-25 8-2 16,25-8-5-16,-28 13-1 0,28-13 0 15,-27 23-3-15,27-23-2 0,-26 30 2 16,26-30 1-16,-19 36-6 0,12-13 3 15,3 4-3-15,0-2 2 0,4-2-4 16,1 0 1-16,3 1-2 0,5-4 2 0,-9-20-1 16,24 21 1-16,-1-18-9 0,-4-7-7 15,17 8-26-15,-20-27-46 16,28 9-90-16,-9-6-29 0,4 6-1 16,-3-8-3-16,-5 2 196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3.92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34 0 252 0,'-22'0'96'0,"18"4"-52"0,-5 4-43 0,9-8 21 16,0 5-12-16,0-5-1 15,0 8-5-15,0-8-3 16,4 4-75-16,1 0-33 0,-1 0 8 15,1 1 5-15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3.73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0 259 88 0,'9'0'35'0,"-9"0"-18"0,14 12-9 16,-9-8 13-16,9 1 5 15,-4-5 7-15,4-5-12 16,-5 1-2-16,5-12-7 15,0-1-2-15,-4 0-6 16,-1 5-1-16,0-5 1 0,-4 5 9 16,-5-1 3-16,0 1 4 0,-9 3 2 15,-1 1-12-15,-4 0-3 16,5-5-5-16,-5 5-2 16,4 4-6-16,-4-5-1 15,5 1-15-15,4 0-3 16,0 4-5-16,5-5 1 15,0 1 11-15,15 0 6 16,-6-1 5-16,10 1 3 16,-5 4 2-16,5-5 3 15,-5 5 0-15,4 0 2 16,1 0-2-16,5 4-1 16,-6 0-2-16,6 8 1 15,-5 1 5-15,-1 7 5 16,6 5 6-16,-10-8 5 0,0-1-8 15,0 1-4-15,-4-5-3 16,-1 0-1-16,0 1 4 16,5-18 3-16,5-7-6 15,-5 3-3-15,-4 1 3 16,8-5 1-16,-4 4-5 16,10-3 0-16,-5 3-3 15,-1 5 0-15,-3 0 4 16,3 8 1-16,-4 0-1 15,0 8-2-15,1 0 1 16,-1 5-1-16,-5-1 0 16,0 1 0-16,1-5-22 0,-1-4-10 15,-4 0-59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3.12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 58 156 0,'5'4'57'0,"-5"-4"-30"0,9-13-18 0,-4 13 14 16,4-4-7-16,-4 0-1 15,9-4-3-15,-4-1 2 16,8 1-7-16,1 0 2 0,5 4 2 16,-1-1-4-16,5 5 1 15,-4 0-1-15,4 9 1 16,-5-1-4-16,1 9-1 15,-6-1-3-15,1 9-1 16,-5 0 3-16,0 0 1 16,0-4-4-16,0 0 1 15,0-5-13-15,-4-3-5 16,-1-5-23-16,1-8-9 16,-1 0-38-1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2.84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-2 0 164 0,'0'25'63'0,"0"-25"-34"0,0 25-19 0,0-21 20 16,0 9-9-16,0-1 0 0,0 13-12 15,0-4-3-15,4 12-4 16,-4-8-2-16,0 17 3 0,0-4-2 15,0-1-1-15,0-4-15 16,0-24-7-16,0 3-124 31,0 9 49-31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2.61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131 38 196 0,'-4'-13'74'0,"4"13"-40"0,-10-21-27 0,10 17 18 16,0 4-4-16,0 0-1 16,-4 0-8-16,-1 0-3 0,-5 4-5 15,-8 9-3-15,8-1 2 0,1 1-4 16,-5 8 0-16,5-5 1 15,-5 14 2-15,0-5-3 16,9-5 0-16,0-3 1 16,5-4 0-16,0-1 0 15,5-8 0-15,0-4 0 16,9-4 0-16,-5 0-3 16,5-4 0-16,9-5 2 15,-9 13 0-15,0 0 3 16,1 13 1-16,-1-5-4 15,4-8-1-15,1 0-6 16,-5 21-16 0,5-13 0-16,-5 1-21 0,0-18-8 15,0 1-27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2.17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14 1 160 0,'-5'-4'63'0,"5"4"-34"0,0 0-12 0,0 0 20 0,0 0-8 16,0 0 0-16,0 4-12 15,0 1-5-15,0 3-7 16,0 0-6-16,-5 9 0 0,1 0 1 16,4 12 0-16,0-8 0 15,4 4 2-15,1-4-3 16,5 0-2-16,-1-5-1 16,10-3 3-16,-5-1-22 15,14-12-7-15,-4 0-29 16,13-12-52-1,-4 4 17-15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1.816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33-7 188 0,'-14'0'71'0,"14"0"-38"0,-5 17-19 16,5-13 22-16,0 0-11 16,-4 1-3-16,-1 3-12 15,0 0-6-15,5 1-3 16,0-5-19-16,0 0-5 0,0 0-66 15,5 0-47 1,4 9 56-16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1.62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67 80 0,'28'-29'30'0,"-28"29"-16"0,38-21 1 0,-29 21 13 16,10-4 0-16,-5-1 3 16,9 1-17-16,-4 0-6 15,9 4 1-15,10 8 4 16,-5 5-7-16,-10 4 3 0,-9 3 4 15,0 5-5-15,-4 5-2 16,-1-5-3-16,0 8 0 16,-4-4 0-16,4-4 1 15,-4-4-7-15,5-13-2 16,-6 0-62-16,6-16-47 16,-6 0 36-16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1.348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149 100 140 0,'-5'-13'52'0,"5"13"-28"0,0-25-11 0,0 21 19 15,0-4-7-15,0-1 0 16,-5 1-3-16,1 0 1 15,-6-1-13-15,1 1 1 0,-5 4 0 16,5 0-4-16,-5 4-2 16,4 0-5-16,-4 12 0 15,5 1-2-15,0 7 0 0,-1-3 2 16,1 17 0-16,0-5 0 16,4 21 2-16,0-4-3 15,5 12 0-15,0-8 1 16,10 21 0-16,-6-12-7 15,6-1-3-15,-1-8-30 16,5 0-11-16,-5-8-40 16,1-5-17-1,-6-7 54-15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7T06:56:20.894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12-2 204 0,'-4'4'77'0,"4"-4"-42"0,-4 16-23 0,4-12 19 15,0 4-10-15,0-4-1 0,-5 0-12 16,5 0-5-16,0 0-2 16,0 0-45-16,5-12-20 0,3 4-37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A2823-921F-4A4D-9ECE-BF81AD504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107</TotalTime>
  <Pages>9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9</cp:revision>
  <cp:lastPrinted>2017-01-10T04:49:00Z</cp:lastPrinted>
  <dcterms:created xsi:type="dcterms:W3CDTF">2017-01-10T07:58:00Z</dcterms:created>
  <dcterms:modified xsi:type="dcterms:W3CDTF">2017-03-17T07:28:00Z</dcterms:modified>
</cp:coreProperties>
</file>